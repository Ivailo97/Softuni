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D10" w:rsidRDefault="00CF4D10" w:rsidP="00100ADB">
      <w:pPr>
        <w:pStyle w:val="Heading1"/>
        <w:jc w:val="center"/>
      </w:pPr>
      <w:bookmarkStart w:id="0" w:name="_GoBack"/>
      <w:bookmarkEnd w:id="0"/>
      <w:r>
        <w:t>E-Bank Documentation</w:t>
      </w:r>
    </w:p>
    <w:p w:rsidR="00861330" w:rsidRDefault="00CF4D10" w:rsidP="00CF4D10">
      <w:pPr>
        <w:rPr>
          <w:i/>
        </w:rPr>
      </w:pPr>
      <w:r>
        <w:rPr>
          <w:i/>
        </w:rPr>
        <w:t>In this tutorial, we are going to create a banking software</w:t>
      </w:r>
      <w:r w:rsidR="00B7259D">
        <w:rPr>
          <w:i/>
        </w:rPr>
        <w:t xml:space="preserve"> – E-Bank, Online banking system. After we are done with our application we are going to have the following functionality: </w:t>
      </w:r>
      <w:r w:rsidR="00C921AB">
        <w:rPr>
          <w:i/>
        </w:rPr>
        <w:t>User register, login, logout, a logged in user can create a bank account/s, deposit and withdraw given amount, transfer money to anouther user’s bank account, get information about transactions.</w:t>
      </w:r>
    </w:p>
    <w:p w:rsidR="00C921AB" w:rsidRDefault="00B4083F" w:rsidP="00CF4D10">
      <w:pPr>
        <w:rPr>
          <w:i/>
        </w:rPr>
      </w:pPr>
      <w:r>
        <w:rPr>
          <w:rFonts w:ascii="Calibri" w:eastAsia="Calibri" w:hAnsi="Calibri" w:cs="Arial"/>
          <w:b/>
          <w:noProof/>
          <w:sz w:val="24"/>
          <w:szCs w:val="24"/>
          <w:lang w:val="en-GB"/>
        </w:rPr>
        <w:t>Chapters</w:t>
      </w:r>
      <w:r w:rsidRPr="00B4083F">
        <w:rPr>
          <w:rFonts w:ascii="Calibri" w:eastAsia="Calibri" w:hAnsi="Calibri" w:cs="Arial"/>
          <w:b/>
          <w:noProof/>
          <w:sz w:val="24"/>
          <w:szCs w:val="24"/>
          <w:lang w:val="en-GB"/>
        </w:rPr>
        <w:t xml:space="preserve"> </w:t>
      </w:r>
      <w:r>
        <w:rPr>
          <w:rFonts w:ascii="Calibri" w:eastAsia="Calibri" w:hAnsi="Calibri" w:cs="Arial"/>
          <w:b/>
          <w:noProof/>
          <w:color w:val="984806"/>
          <w:sz w:val="24"/>
          <w:szCs w:val="24"/>
          <w:lang w:val="en-GB"/>
        </w:rPr>
        <w:t xml:space="preserve">2 </w:t>
      </w:r>
      <w:r>
        <w:rPr>
          <w:rFonts w:ascii="Calibri" w:eastAsia="Calibri" w:hAnsi="Calibri" w:cs="Arial"/>
          <w:b/>
          <w:noProof/>
          <w:sz w:val="24"/>
          <w:szCs w:val="24"/>
          <w:lang w:val="en-GB"/>
        </w:rPr>
        <w:t>is</w:t>
      </w:r>
      <w:r w:rsidRPr="00B4083F">
        <w:rPr>
          <w:rFonts w:ascii="Calibri" w:eastAsia="Calibri" w:hAnsi="Calibri" w:cs="Arial"/>
          <w:b/>
          <w:noProof/>
          <w:sz w:val="24"/>
          <w:szCs w:val="24"/>
          <w:lang w:val="en-GB"/>
        </w:rPr>
        <w:t xml:space="preserve"> for advanced users. There’s a </w:t>
      </w:r>
      <w:hyperlink r:id="rId8" w:history="1">
        <w:r w:rsidRPr="00B4083F">
          <w:rPr>
            <w:rFonts w:ascii="Calibri" w:eastAsia="Calibri" w:hAnsi="Calibri" w:cs="Arial"/>
            <w:b/>
            <w:noProof/>
            <w:color w:val="0000FF"/>
            <w:sz w:val="24"/>
            <w:szCs w:val="24"/>
            <w:u w:val="single"/>
            <w:lang w:val="en-GB"/>
          </w:rPr>
          <w:t>skeleton</w:t>
        </w:r>
      </w:hyperlink>
      <w:r w:rsidRPr="00B4083F">
        <w:rPr>
          <w:rFonts w:ascii="Calibri" w:eastAsia="Calibri" w:hAnsi="Calibri" w:cs="Arial"/>
          <w:b/>
          <w:noProof/>
          <w:sz w:val="24"/>
          <w:szCs w:val="24"/>
          <w:lang w:val="en-GB"/>
        </w:rPr>
        <w:t xml:space="preserve"> which you can use and start from chapter </w:t>
      </w:r>
      <w:r>
        <w:rPr>
          <w:rFonts w:ascii="Calibri" w:eastAsia="Calibri" w:hAnsi="Calibri" w:cs="Arial"/>
          <w:b/>
          <w:noProof/>
          <w:color w:val="984806"/>
          <w:sz w:val="24"/>
          <w:szCs w:val="24"/>
          <w:lang w:val="en-GB"/>
        </w:rPr>
        <w:t>3</w:t>
      </w:r>
      <w:r>
        <w:rPr>
          <w:rFonts w:ascii="Calibri" w:eastAsia="Calibri" w:hAnsi="Calibri" w:cs="Arial"/>
          <w:b/>
          <w:noProof/>
          <w:sz w:val="24"/>
          <w:szCs w:val="24"/>
          <w:lang w:val="en-GB"/>
        </w:rPr>
        <w:t>.</w:t>
      </w:r>
    </w:p>
    <w:p w:rsidR="00C921AB" w:rsidRPr="0088716A" w:rsidRDefault="00C921AB" w:rsidP="00E93F31">
      <w:pPr>
        <w:pStyle w:val="Heading2"/>
      </w:pPr>
      <w:r w:rsidRPr="0088716A">
        <w:t>What are we going to use?</w:t>
      </w:r>
    </w:p>
    <w:p w:rsidR="00C921AB" w:rsidRDefault="00C921AB" w:rsidP="00C921AB"/>
    <w:p w:rsidR="00C921AB" w:rsidRPr="0088716A" w:rsidRDefault="0088716A" w:rsidP="00E93F31">
      <w:pPr>
        <w:pStyle w:val="Heading3"/>
      </w:pPr>
      <w:r>
        <w:t>IntelliJ</w:t>
      </w:r>
    </w:p>
    <w:p w:rsidR="00C921AB" w:rsidRDefault="00C921AB" w:rsidP="00C921AB">
      <w:r>
        <w:t xml:space="preserve">You probably already have it but if you don’t you can download it from here </w:t>
      </w:r>
      <w:hyperlink r:id="rId9" w:anchor="section=windows" w:history="1">
        <w:r w:rsidR="0088716A" w:rsidRPr="00D806E0">
          <w:rPr>
            <w:rStyle w:val="Hyperlink"/>
          </w:rPr>
          <w:t>https://www.jetbrains.com/idea/download/#section=windows</w:t>
        </w:r>
      </w:hyperlink>
      <w:r w:rsidR="0088716A">
        <w:t xml:space="preserve"> .</w:t>
      </w:r>
    </w:p>
    <w:p w:rsidR="0088716A" w:rsidRDefault="0088716A" w:rsidP="00C921AB"/>
    <w:p w:rsidR="0088716A" w:rsidRDefault="0088716A" w:rsidP="00E93F31">
      <w:pPr>
        <w:pStyle w:val="Heading3"/>
      </w:pPr>
      <w:r w:rsidRPr="0088716A">
        <w:t>Spring Framework</w:t>
      </w:r>
    </w:p>
    <w:p w:rsidR="0088716A" w:rsidRPr="00E93F31" w:rsidRDefault="0088716A" w:rsidP="00E93F31">
      <w:r>
        <w:t xml:space="preserve">You don’t need to install anything, but if you are interested you can read more at </w:t>
      </w:r>
      <w:hyperlink r:id="rId10" w:history="1">
        <w:r w:rsidRPr="00D806E0">
          <w:rPr>
            <w:rStyle w:val="Hyperlink"/>
          </w:rPr>
          <w:t>https://en.wikipedia.org/wiki/Spring_Framework</w:t>
        </w:r>
      </w:hyperlink>
      <w:r>
        <w:t xml:space="preserve"> .</w:t>
      </w:r>
    </w:p>
    <w:p w:rsidR="0088716A" w:rsidRPr="00E93F31" w:rsidRDefault="0088716A" w:rsidP="00E93F31">
      <w:pPr>
        <w:pStyle w:val="Heading2"/>
      </w:pPr>
      <w:r w:rsidRPr="00E93F31">
        <w:t>Setting up the project</w:t>
      </w:r>
    </w:p>
    <w:p w:rsidR="0088716A" w:rsidRDefault="0088716A" w:rsidP="00E93F31"/>
    <w:p w:rsidR="0088716A" w:rsidRDefault="004C23D5" w:rsidP="00E93F31">
      <w:r>
        <w:t>First</w:t>
      </w:r>
      <w:r w:rsidR="00F35DF7">
        <w:t>,</w:t>
      </w:r>
      <w:r>
        <w:t xml:space="preserve"> </w:t>
      </w:r>
      <w:r w:rsidR="00F35DF7">
        <w:t xml:space="preserve">we </w:t>
      </w:r>
      <w:r>
        <w:t xml:space="preserve">start </w:t>
      </w:r>
      <w:r w:rsidRPr="00277C7A">
        <w:rPr>
          <w:b/>
        </w:rPr>
        <w:t>IntelliJ</w:t>
      </w:r>
      <w:r>
        <w:t xml:space="preserve"> and click on “</w:t>
      </w:r>
      <w:r w:rsidRPr="00277C7A">
        <w:rPr>
          <w:b/>
        </w:rPr>
        <w:t>Create New Project</w:t>
      </w:r>
      <w:r>
        <w:t>”</w:t>
      </w:r>
      <w:r w:rsidR="00534F33">
        <w:t>.</w:t>
      </w:r>
    </w:p>
    <w:p w:rsidR="004C23D5" w:rsidRDefault="00B06997" w:rsidP="00E93F3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75pt;height:262.35pt">
            <v:imagedata r:id="rId11" o:title="start-screen"/>
          </v:shape>
        </w:pict>
      </w:r>
    </w:p>
    <w:p w:rsidR="00543414" w:rsidRDefault="00543414" w:rsidP="00E93F31"/>
    <w:p w:rsidR="00534F33" w:rsidRDefault="00277C7A" w:rsidP="00E93F31">
      <w:r>
        <w:t>Next</w:t>
      </w:r>
      <w:r w:rsidR="00F35DF7">
        <w:t>, we</w:t>
      </w:r>
      <w:r w:rsidR="004C23D5">
        <w:t xml:space="preserve"> select </w:t>
      </w:r>
      <w:r w:rsidR="004C23D5" w:rsidRPr="00277C7A">
        <w:rPr>
          <w:b/>
        </w:rPr>
        <w:t>Spring Initializr</w:t>
      </w:r>
      <w:r w:rsidR="00F35DF7">
        <w:t>. After that, we must</w:t>
      </w:r>
      <w:r w:rsidR="004C23D5">
        <w:t xml:space="preserve"> check out </w:t>
      </w:r>
      <w:r w:rsidR="004C23D5" w:rsidRPr="00277C7A">
        <w:rPr>
          <w:b/>
        </w:rPr>
        <w:t>Java</w:t>
      </w:r>
      <w:r w:rsidR="004C23D5">
        <w:t xml:space="preserve"> version and click </w:t>
      </w:r>
      <w:r w:rsidR="00F35DF7">
        <w:t>N</w:t>
      </w:r>
      <w:r w:rsidR="004C23D5" w:rsidRPr="00277C7A">
        <w:rPr>
          <w:b/>
        </w:rPr>
        <w:t>ext</w:t>
      </w:r>
      <w:r w:rsidR="004C23D5">
        <w:t>.</w:t>
      </w:r>
    </w:p>
    <w:p w:rsidR="00534F33" w:rsidRDefault="00534F33" w:rsidP="00E93F31"/>
    <w:p w:rsidR="00810147" w:rsidRPr="0088716A" w:rsidRDefault="00810147" w:rsidP="00E93F31">
      <w:r>
        <w:rPr>
          <w:noProof/>
          <w:lang w:val="bg-BG" w:eastAsia="bg-BG"/>
        </w:rPr>
        <w:drawing>
          <wp:inline distT="0" distB="0" distL="0" distR="0" wp14:anchorId="751F118A" wp14:editId="0E0CACE6">
            <wp:extent cx="5760720" cy="3549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AB" w:rsidRPr="00C921AB" w:rsidRDefault="00C921AB" w:rsidP="00E93F31"/>
    <w:p w:rsidR="00C921AB" w:rsidRDefault="00534F33" w:rsidP="00E93F31">
      <w:r>
        <w:t>If your "</w:t>
      </w:r>
      <w:r w:rsidRPr="00277C7A">
        <w:rPr>
          <w:b/>
        </w:rPr>
        <w:t>Project SDK</w:t>
      </w:r>
      <w:r>
        <w:t>" field is empty follow these steps:</w:t>
      </w:r>
    </w:p>
    <w:p w:rsidR="00534F33" w:rsidRDefault="00534F33" w:rsidP="00E93F31">
      <w:r>
        <w:t>Click on "</w:t>
      </w:r>
      <w:r w:rsidRPr="00BA0E78">
        <w:rPr>
          <w:b/>
        </w:rPr>
        <w:t>New</w:t>
      </w:r>
      <w:r>
        <w:t xml:space="preserve">". From the drop-down choose </w:t>
      </w:r>
      <w:r w:rsidRPr="00BA0E78">
        <w:rPr>
          <w:b/>
        </w:rPr>
        <w:t>JDK</w:t>
      </w:r>
      <w:r>
        <w:t>:</w:t>
      </w:r>
    </w:p>
    <w:p w:rsidR="00534F33" w:rsidRDefault="00A1088E" w:rsidP="00E93F31">
      <w:r>
        <w:pict>
          <v:shape id="_x0000_i1026" type="#_x0000_t75" style="width:136.5pt;height:149.35pt">
            <v:imagedata r:id="rId13" o:title="jdk-setup-1"/>
          </v:shape>
        </w:pict>
      </w:r>
    </w:p>
    <w:p w:rsidR="00534F33" w:rsidRDefault="00534F33" w:rsidP="00E93F31">
      <w:r>
        <w:t xml:space="preserve">Then </w:t>
      </w:r>
      <w:r w:rsidRPr="00BA0E78">
        <w:rPr>
          <w:b/>
        </w:rPr>
        <w:t>locate your JDK</w:t>
      </w:r>
      <w:r>
        <w:t>, it should be in the "</w:t>
      </w:r>
      <w:r w:rsidRPr="00BA0E78">
        <w:rPr>
          <w:b/>
        </w:rPr>
        <w:t>Program Files</w:t>
      </w:r>
      <w:r>
        <w:t xml:space="preserve">" </w:t>
      </w:r>
      <w:r w:rsidRPr="00BA0E78">
        <w:rPr>
          <w:b/>
        </w:rPr>
        <w:t>folder</w:t>
      </w:r>
      <w:r>
        <w:t xml:space="preserve"> if you're using </w:t>
      </w:r>
      <w:r w:rsidRPr="00BA0E78">
        <w:rPr>
          <w:b/>
        </w:rPr>
        <w:t>windows</w:t>
      </w:r>
      <w:r>
        <w:t>:</w:t>
      </w:r>
    </w:p>
    <w:p w:rsidR="00534F33" w:rsidRDefault="00810147" w:rsidP="00E93F31">
      <w:r>
        <w:rPr>
          <w:noProof/>
          <w:lang w:val="bg-BG" w:eastAsia="bg-BG"/>
        </w:rPr>
        <w:lastRenderedPageBreak/>
        <w:drawing>
          <wp:inline distT="0" distB="0" distL="0" distR="0" wp14:anchorId="7FE09CBA" wp14:editId="260EDA6C">
            <wp:extent cx="386715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7A" w:rsidRDefault="00277C7A" w:rsidP="00E93F31"/>
    <w:p w:rsidR="00534F33" w:rsidRPr="00277C7A" w:rsidRDefault="00277C7A" w:rsidP="00E93F31">
      <w:pPr>
        <w:rPr>
          <w:b/>
        </w:rPr>
      </w:pPr>
      <w:r>
        <w:t xml:space="preserve">Your java should be set now, so </w:t>
      </w:r>
      <w:r w:rsidR="00F35DF7">
        <w:t>we</w:t>
      </w:r>
      <w:r>
        <w:t xml:space="preserve"> can continue by using the </w:t>
      </w:r>
      <w:r w:rsidRPr="00552009">
        <w:rPr>
          <w:b/>
        </w:rPr>
        <w:t>values</w:t>
      </w:r>
      <w:r>
        <w:t xml:space="preserve"> from the </w:t>
      </w:r>
      <w:r w:rsidRPr="00552009">
        <w:rPr>
          <w:b/>
        </w:rPr>
        <w:t>picture</w:t>
      </w:r>
      <w:r>
        <w:t xml:space="preserve"> </w:t>
      </w:r>
      <w:r>
        <w:rPr>
          <w:b/>
        </w:rPr>
        <w:t>below</w:t>
      </w:r>
      <w:r>
        <w:t>.</w:t>
      </w:r>
    </w:p>
    <w:p w:rsidR="00534F33" w:rsidRDefault="00810147" w:rsidP="00E93F31">
      <w:r>
        <w:rPr>
          <w:noProof/>
          <w:lang w:val="bg-BG" w:eastAsia="bg-BG"/>
        </w:rPr>
        <w:drawing>
          <wp:inline distT="0" distB="0" distL="0" distR="0" wp14:anchorId="678C7E32" wp14:editId="660A54CF">
            <wp:extent cx="5760720" cy="35191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7A" w:rsidRDefault="00277C7A" w:rsidP="00E93F31"/>
    <w:p w:rsidR="00277C7A" w:rsidRDefault="00277C7A" w:rsidP="00E93F31">
      <w:r>
        <w:t xml:space="preserve">Now </w:t>
      </w:r>
      <w:r w:rsidR="00F35DF7">
        <w:t>we</w:t>
      </w:r>
      <w:r>
        <w:t xml:space="preserve"> will see </w:t>
      </w:r>
      <w:r w:rsidRPr="00552009">
        <w:rPr>
          <w:b/>
        </w:rPr>
        <w:t>all of the things</w:t>
      </w:r>
      <w:r>
        <w:t xml:space="preserve"> that we </w:t>
      </w:r>
      <w:r w:rsidRPr="00552009">
        <w:rPr>
          <w:b/>
        </w:rPr>
        <w:t>can</w:t>
      </w:r>
      <w:r>
        <w:t xml:space="preserve"> </w:t>
      </w:r>
      <w:r w:rsidRPr="00552009">
        <w:rPr>
          <w:b/>
        </w:rPr>
        <w:t>include</w:t>
      </w:r>
      <w:r>
        <w:t xml:space="preserve"> in </w:t>
      </w:r>
      <w:r w:rsidRPr="00552009">
        <w:rPr>
          <w:b/>
        </w:rPr>
        <w:t>our project</w:t>
      </w:r>
      <w:r>
        <w:t>. We want to include only the following:</w:t>
      </w:r>
    </w:p>
    <w:p w:rsidR="00277C7A" w:rsidRDefault="00277C7A" w:rsidP="00E93F31">
      <w:pPr>
        <w:pStyle w:val="ListParagraph"/>
        <w:numPr>
          <w:ilvl w:val="0"/>
          <w:numId w:val="1"/>
        </w:numPr>
      </w:pPr>
      <w:r>
        <w:lastRenderedPageBreak/>
        <w:t xml:space="preserve">From </w:t>
      </w:r>
      <w:r w:rsidRPr="002B0D4E">
        <w:rPr>
          <w:b/>
        </w:rPr>
        <w:t>Core</w:t>
      </w:r>
      <w:r>
        <w:t xml:space="preserve"> choose:</w:t>
      </w:r>
    </w:p>
    <w:p w:rsidR="00277C7A" w:rsidRPr="001D7A34" w:rsidRDefault="00277C7A" w:rsidP="00E93F31">
      <w:pPr>
        <w:pStyle w:val="ListParagraph"/>
        <w:numPr>
          <w:ilvl w:val="1"/>
          <w:numId w:val="1"/>
        </w:numPr>
        <w:rPr>
          <w:b/>
        </w:rPr>
      </w:pPr>
      <w:r w:rsidRPr="001D7A34">
        <w:rPr>
          <w:b/>
        </w:rPr>
        <w:t>Security</w:t>
      </w:r>
    </w:p>
    <w:p w:rsidR="00277C7A" w:rsidRDefault="00277C7A" w:rsidP="00E93F31">
      <w:pPr>
        <w:pStyle w:val="ListParagraph"/>
        <w:numPr>
          <w:ilvl w:val="1"/>
          <w:numId w:val="1"/>
        </w:numPr>
        <w:rPr>
          <w:b/>
          <w:lang w:val="bg-BG"/>
        </w:rPr>
      </w:pPr>
      <w:r w:rsidRPr="001D7A34">
        <w:rPr>
          <w:b/>
          <w:lang w:val="bg-BG"/>
        </w:rPr>
        <w:t>DevTools</w:t>
      </w:r>
    </w:p>
    <w:p w:rsidR="009B794C" w:rsidRPr="009B794C" w:rsidRDefault="009B794C" w:rsidP="00E93F31">
      <w:pPr>
        <w:pStyle w:val="ListParagraph"/>
        <w:numPr>
          <w:ilvl w:val="0"/>
          <w:numId w:val="1"/>
        </w:numPr>
        <w:rPr>
          <w:b/>
          <w:lang w:val="bg-BG"/>
        </w:rPr>
      </w:pPr>
      <w:r w:rsidRPr="009B794C">
        <w:t>From</w:t>
      </w:r>
      <w:r>
        <w:rPr>
          <w:b/>
        </w:rPr>
        <w:t xml:space="preserve"> Web </w:t>
      </w:r>
      <w:r>
        <w:t>choose:</w:t>
      </w:r>
    </w:p>
    <w:p w:rsidR="009B794C" w:rsidRPr="009B794C" w:rsidRDefault="009B794C" w:rsidP="00E93F31">
      <w:pPr>
        <w:pStyle w:val="ListParagraph"/>
        <w:numPr>
          <w:ilvl w:val="0"/>
          <w:numId w:val="2"/>
        </w:numPr>
        <w:rPr>
          <w:b/>
          <w:lang w:val="bg-BG"/>
        </w:rPr>
      </w:pPr>
      <w:r>
        <w:rPr>
          <w:b/>
        </w:rPr>
        <w:t>Web</w:t>
      </w:r>
    </w:p>
    <w:p w:rsidR="00277C7A" w:rsidRDefault="00277C7A" w:rsidP="00E93F31">
      <w:pPr>
        <w:pStyle w:val="ListParagraph"/>
        <w:numPr>
          <w:ilvl w:val="0"/>
          <w:numId w:val="1"/>
        </w:numPr>
      </w:pPr>
      <w:r>
        <w:t xml:space="preserve">From </w:t>
      </w:r>
      <w:r w:rsidRPr="002B0D4E">
        <w:rPr>
          <w:b/>
        </w:rPr>
        <w:t>Template Engines</w:t>
      </w:r>
      <w:r>
        <w:t xml:space="preserve"> choose:</w:t>
      </w:r>
    </w:p>
    <w:p w:rsidR="00277C7A" w:rsidRPr="001D7A34" w:rsidRDefault="00277C7A" w:rsidP="00E93F31">
      <w:pPr>
        <w:pStyle w:val="ListParagraph"/>
        <w:numPr>
          <w:ilvl w:val="1"/>
          <w:numId w:val="1"/>
        </w:numPr>
        <w:rPr>
          <w:b/>
          <w:lang w:val="bg-BG"/>
        </w:rPr>
      </w:pPr>
      <w:r w:rsidRPr="001D7A34">
        <w:rPr>
          <w:b/>
          <w:lang w:val="bg-BG"/>
        </w:rPr>
        <w:t>Thymeleaf</w:t>
      </w:r>
    </w:p>
    <w:p w:rsidR="00277C7A" w:rsidRDefault="00277C7A" w:rsidP="00E93F31">
      <w:pPr>
        <w:pStyle w:val="ListParagraph"/>
        <w:numPr>
          <w:ilvl w:val="0"/>
          <w:numId w:val="1"/>
        </w:numPr>
      </w:pPr>
      <w:r>
        <w:t>From SQL choose:</w:t>
      </w:r>
    </w:p>
    <w:p w:rsidR="00277C7A" w:rsidRPr="00277C7A" w:rsidRDefault="00277C7A" w:rsidP="00E93F31">
      <w:pPr>
        <w:pStyle w:val="ListParagraph"/>
        <w:numPr>
          <w:ilvl w:val="1"/>
          <w:numId w:val="1"/>
        </w:numPr>
      </w:pPr>
      <w:r>
        <w:rPr>
          <w:b/>
        </w:rPr>
        <w:t>MySQL</w:t>
      </w:r>
    </w:p>
    <w:p w:rsidR="00277C7A" w:rsidRDefault="00277C7A" w:rsidP="00E93F31">
      <w:pPr>
        <w:pStyle w:val="ListParagraph"/>
        <w:numPr>
          <w:ilvl w:val="1"/>
          <w:numId w:val="1"/>
        </w:numPr>
      </w:pPr>
      <w:r>
        <w:rPr>
          <w:b/>
        </w:rPr>
        <w:t>JPA</w:t>
      </w:r>
    </w:p>
    <w:p w:rsidR="00534F33" w:rsidRDefault="00277C7A" w:rsidP="00E93F31">
      <w:r>
        <w:t>You s</w:t>
      </w:r>
      <w:r w:rsidR="00810147">
        <w:t>hould have something like this:</w:t>
      </w:r>
    </w:p>
    <w:p w:rsidR="00534F33" w:rsidRDefault="00534F33" w:rsidP="00E93F31"/>
    <w:p w:rsidR="00534F33" w:rsidRDefault="00810147" w:rsidP="00E93F31">
      <w:r>
        <w:rPr>
          <w:noProof/>
          <w:lang w:val="bg-BG" w:eastAsia="bg-BG"/>
        </w:rPr>
        <w:drawing>
          <wp:inline distT="0" distB="0" distL="0" distR="0" wp14:anchorId="7218B549" wp14:editId="3E5E90AF">
            <wp:extent cx="5760720" cy="37147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33" w:rsidRDefault="00534F33" w:rsidP="00E93F31"/>
    <w:p w:rsidR="001B2BE0" w:rsidRDefault="001B2BE0" w:rsidP="00E93F31">
      <w:r>
        <w:t>Click "</w:t>
      </w:r>
      <w:r w:rsidRPr="003178D5">
        <w:rPr>
          <w:b/>
        </w:rPr>
        <w:t>Next</w:t>
      </w:r>
      <w:r>
        <w:t>" and on the final page click "</w:t>
      </w:r>
      <w:r w:rsidRPr="003178D5">
        <w:rPr>
          <w:b/>
        </w:rPr>
        <w:t>Finish</w:t>
      </w:r>
      <w:r>
        <w:t>".</w:t>
      </w:r>
    </w:p>
    <w:p w:rsidR="001B2BE0" w:rsidRDefault="001B2BE0" w:rsidP="00E93F31">
      <w:r>
        <w:t>After few seconds, you should have project structure like this one:</w:t>
      </w:r>
    </w:p>
    <w:p w:rsidR="00534F33" w:rsidRDefault="00B06997" w:rsidP="00E93F31">
      <w:r>
        <w:lastRenderedPageBreak/>
        <w:pict>
          <v:shape id="_x0000_i1027" type="#_x0000_t75" style="width:160.4pt;height:245.95pt">
            <v:imagedata r:id="rId17" o:title="project"/>
          </v:shape>
        </w:pict>
      </w:r>
    </w:p>
    <w:p w:rsidR="00534F33" w:rsidRDefault="00534F33" w:rsidP="00E93F31"/>
    <w:p w:rsidR="00F35DF7" w:rsidRDefault="00F35DF7" w:rsidP="00E93F31">
      <w:r>
        <w:t>Ok, now we are going to open the file called "</w:t>
      </w:r>
      <w:r w:rsidRPr="00B6325A">
        <w:rPr>
          <w:b/>
        </w:rPr>
        <w:t>pom.xml</w:t>
      </w:r>
      <w:r>
        <w:t xml:space="preserve">". It contains </w:t>
      </w:r>
      <w:r w:rsidRPr="00B6325A">
        <w:rPr>
          <w:b/>
        </w:rPr>
        <w:t>all of the modules</w:t>
      </w:r>
      <w:r>
        <w:t xml:space="preserve"> that </w:t>
      </w:r>
      <w:r w:rsidRPr="00B6325A">
        <w:rPr>
          <w:b/>
        </w:rPr>
        <w:t xml:space="preserve">we've selected earlier using the Spring </w:t>
      </w:r>
      <w:r w:rsidRPr="00024152">
        <w:rPr>
          <w:b/>
          <w:lang w:val="bg-BG"/>
        </w:rPr>
        <w:t>Initializr</w:t>
      </w:r>
      <w:r>
        <w:t>, but they are not enough. In the file</w:t>
      </w:r>
      <w:r w:rsidR="00024E3D">
        <w:t>,</w:t>
      </w:r>
      <w:r>
        <w:t xml:space="preserve"> search for this section:</w:t>
      </w:r>
    </w:p>
    <w:p w:rsidR="00534F33" w:rsidRDefault="00F35DF7" w:rsidP="00E93F31">
      <w:r w:rsidRPr="00F35DF7">
        <w:rPr>
          <w:noProof/>
          <w:lang w:val="bg-BG" w:eastAsia="bg-BG"/>
        </w:rPr>
        <w:drawing>
          <wp:inline distT="0" distB="0" distL="0" distR="0" wp14:anchorId="3887FEA1" wp14:editId="54402C65">
            <wp:extent cx="3733800" cy="3590925"/>
            <wp:effectExtent l="0" t="0" r="0" b="9525"/>
            <wp:docPr id="7" name="Picture 7" descr="C:\Users\Rado\Desktop\E-BankExercisePics\pom-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do\Desktop\E-BankExercisePics\pom-dependenci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66" cy="359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F33" w:rsidRDefault="00534F33" w:rsidP="00E93F31"/>
    <w:p w:rsidR="00534F33" w:rsidRDefault="00F35DF7" w:rsidP="00E93F31">
      <w:r>
        <w:t xml:space="preserve">We want to </w:t>
      </w:r>
      <w:r w:rsidRPr="00CA1114">
        <w:rPr>
          <w:b/>
        </w:rPr>
        <w:t>include</w:t>
      </w:r>
      <w:r>
        <w:t xml:space="preserve"> </w:t>
      </w:r>
      <w:r w:rsidRPr="00CA1114">
        <w:rPr>
          <w:b/>
        </w:rPr>
        <w:t>additional dependency</w:t>
      </w:r>
      <w:r>
        <w:t xml:space="preserve">, that will help us later. Before we continue, if you see the </w:t>
      </w:r>
      <w:r w:rsidRPr="00CA1114">
        <w:rPr>
          <w:b/>
        </w:rPr>
        <w:t>following window</w:t>
      </w:r>
      <w:r>
        <w:t>:</w:t>
      </w:r>
    </w:p>
    <w:p w:rsidR="003749F1" w:rsidRDefault="003749F1" w:rsidP="00E93F31">
      <w:r w:rsidRPr="003749F1">
        <w:rPr>
          <w:noProof/>
          <w:lang w:val="bg-BG" w:eastAsia="bg-BG"/>
        </w:rPr>
        <w:lastRenderedPageBreak/>
        <w:drawing>
          <wp:inline distT="0" distB="0" distL="0" distR="0">
            <wp:extent cx="3152775" cy="619125"/>
            <wp:effectExtent l="0" t="0" r="9525" b="9525"/>
            <wp:docPr id="8" name="Picture 8" descr="C:\Users\Rado\Desktop\E-BankExercisePics\auto-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do\Desktop\E-BankExercisePics\auto-impo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14" w:rsidRDefault="00543414" w:rsidP="00E93F31"/>
    <w:p w:rsidR="003749F1" w:rsidRDefault="003749F1" w:rsidP="00E93F31">
      <w:r>
        <w:t>Click on "</w:t>
      </w:r>
      <w:r w:rsidRPr="00CA1114">
        <w:rPr>
          <w:b/>
        </w:rPr>
        <w:t>Enable Auto-Import</w:t>
      </w:r>
      <w:r>
        <w:t xml:space="preserve">". It is </w:t>
      </w:r>
      <w:r w:rsidRPr="00CA1114">
        <w:rPr>
          <w:b/>
        </w:rPr>
        <w:t>really important</w:t>
      </w:r>
      <w:r>
        <w:t xml:space="preserve"> and if you miss this step, the </w:t>
      </w:r>
      <w:r w:rsidRPr="00CA1114">
        <w:rPr>
          <w:b/>
        </w:rPr>
        <w:t>project might not work</w:t>
      </w:r>
      <w:r>
        <w:t xml:space="preserve"> as </w:t>
      </w:r>
      <w:r w:rsidRPr="00CA1114">
        <w:rPr>
          <w:b/>
        </w:rPr>
        <w:t>you would expect</w:t>
      </w:r>
      <w:r>
        <w:t xml:space="preserve">. Now that we've got this out of the way, we can import the </w:t>
      </w:r>
      <w:r w:rsidRPr="00CA1114">
        <w:rPr>
          <w:b/>
        </w:rPr>
        <w:t>following dependency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</w:tblGrid>
      <w:tr w:rsidR="003749F1" w:rsidTr="00762F07">
        <w:trPr>
          <w:trHeight w:val="1174"/>
        </w:trPr>
        <w:tc>
          <w:tcPr>
            <w:tcW w:w="5665" w:type="dxa"/>
          </w:tcPr>
          <w:p w:rsidR="003749F1" w:rsidRDefault="003749F1" w:rsidP="00E93F31">
            <w:r>
              <w:t>&lt;</w:t>
            </w:r>
            <w:r w:rsidRPr="003749F1">
              <w:rPr>
                <w:color w:val="FF0000"/>
              </w:rPr>
              <w:t>dependency</w:t>
            </w:r>
            <w:r>
              <w:t>&gt;</w:t>
            </w:r>
          </w:p>
          <w:p w:rsidR="003749F1" w:rsidRDefault="003749F1" w:rsidP="00E93F31">
            <w:r>
              <w:t xml:space="preserve">    &lt;</w:t>
            </w:r>
            <w:r w:rsidRPr="003749F1">
              <w:rPr>
                <w:color w:val="FF0000"/>
              </w:rPr>
              <w:t>groupId</w:t>
            </w:r>
            <w:r>
              <w:t>&gt;org.thymeleaf.extras</w:t>
            </w:r>
            <w:r w:rsidRPr="003749F1">
              <w:rPr>
                <w:color w:val="000000" w:themeColor="text1"/>
              </w:rPr>
              <w:t>&lt;/</w:t>
            </w:r>
            <w:r w:rsidRPr="003749F1">
              <w:rPr>
                <w:color w:val="FF0000"/>
              </w:rPr>
              <w:t>groupId</w:t>
            </w:r>
            <w:r>
              <w:t>&gt;</w:t>
            </w:r>
          </w:p>
          <w:p w:rsidR="00762F07" w:rsidRDefault="003749F1" w:rsidP="00E93F31">
            <w:r>
              <w:t xml:space="preserve">    &lt;</w:t>
            </w:r>
            <w:proofErr w:type="spellStart"/>
            <w:r w:rsidRPr="003749F1">
              <w:rPr>
                <w:color w:val="FF0000"/>
              </w:rPr>
              <w:t>artifactId</w:t>
            </w:r>
            <w:proofErr w:type="spellEnd"/>
            <w:r>
              <w:t>&gt;</w:t>
            </w:r>
            <w:r w:rsidR="00845CEB">
              <w:t>thymeleaf-extras-springsecurity5</w:t>
            </w:r>
            <w:r w:rsidRPr="003749F1">
              <w:rPr>
                <w:color w:val="000000" w:themeColor="text1"/>
              </w:rPr>
              <w:t>&lt;/</w:t>
            </w:r>
            <w:proofErr w:type="spellStart"/>
            <w:r w:rsidRPr="003749F1">
              <w:rPr>
                <w:color w:val="FF0000"/>
              </w:rPr>
              <w:t>artifactId</w:t>
            </w:r>
            <w:proofErr w:type="spellEnd"/>
            <w:r>
              <w:t>&gt;</w:t>
            </w:r>
          </w:p>
          <w:p w:rsidR="003749F1" w:rsidRDefault="003749F1" w:rsidP="00E93F31">
            <w:r>
              <w:t>&lt;</w:t>
            </w:r>
            <w:r w:rsidRPr="003749F1">
              <w:rPr>
                <w:color w:val="000000" w:themeColor="text1"/>
              </w:rPr>
              <w:t>/</w:t>
            </w:r>
            <w:r w:rsidRPr="003749F1">
              <w:rPr>
                <w:color w:val="FF0000"/>
              </w:rPr>
              <w:t>dependency</w:t>
            </w:r>
            <w:r>
              <w:t>&gt;</w:t>
            </w:r>
          </w:p>
        </w:tc>
      </w:tr>
    </w:tbl>
    <w:p w:rsidR="008032CD" w:rsidRDefault="008032CD" w:rsidP="00E93F31">
      <w:pPr>
        <w:rPr>
          <w:b/>
        </w:rPr>
      </w:pPr>
    </w:p>
    <w:p w:rsidR="00534F33" w:rsidRDefault="008032CD" w:rsidP="00E93F31">
      <w:r w:rsidRPr="00CA1114">
        <w:rPr>
          <w:b/>
        </w:rPr>
        <w:t>Insert</w:t>
      </w:r>
      <w:r>
        <w:t xml:space="preserve"> this at the </w:t>
      </w:r>
      <w:r w:rsidRPr="00CA1114">
        <w:rPr>
          <w:b/>
        </w:rPr>
        <w:t>bottom of the dependencies section</w:t>
      </w:r>
      <w:r>
        <w:rPr>
          <w:b/>
        </w:rPr>
        <w:t xml:space="preserve">, </w:t>
      </w:r>
      <w:r w:rsidR="00FA1FF0" w:rsidRPr="00FA1FF0">
        <w:t>or</w:t>
      </w:r>
      <w:r w:rsidR="00FA1FF0">
        <w:rPr>
          <w:b/>
        </w:rPr>
        <w:t xml:space="preserve"> </w:t>
      </w:r>
      <w:r>
        <w:t>in other words:</w:t>
      </w:r>
    </w:p>
    <w:p w:rsidR="008032CD" w:rsidRDefault="00B06997" w:rsidP="00E93F31">
      <w:r>
        <w:pict>
          <v:shape id="_x0000_i1028" type="#_x0000_t75" style="width:408.1pt;height:427.35pt">
            <v:imagedata r:id="rId20" o:title="pom-dependencies"/>
          </v:shape>
        </w:pict>
      </w:r>
    </w:p>
    <w:p w:rsidR="00543414" w:rsidRDefault="00543414" w:rsidP="00E93F31"/>
    <w:p w:rsidR="00FA1FF0" w:rsidRDefault="00FA1FF0" w:rsidP="00E93F31">
      <w:r>
        <w:t>We need this for security, but more for that later.</w:t>
      </w:r>
    </w:p>
    <w:p w:rsidR="00FA1FF0" w:rsidRDefault="00FA1FF0" w:rsidP="00E93F31"/>
    <w:p w:rsidR="00FA1FF0" w:rsidRDefault="00FA1FF0" w:rsidP="00E93F31">
      <w:r>
        <w:t xml:space="preserve">The next thing we are going to do is create the DB connection. For database, we are going to use </w:t>
      </w:r>
      <w:r w:rsidRPr="00920A8C">
        <w:rPr>
          <w:b/>
        </w:rPr>
        <w:t>MySQL</w:t>
      </w:r>
      <w:r>
        <w:t xml:space="preserve">. That means that you will need to have </w:t>
      </w:r>
      <w:r w:rsidRPr="007023B2">
        <w:rPr>
          <w:b/>
        </w:rPr>
        <w:t>XAMPP</w:t>
      </w:r>
      <w:r>
        <w:t xml:space="preserve"> </w:t>
      </w:r>
      <w:hyperlink r:id="rId21" w:history="1">
        <w:r w:rsidRPr="007023B2">
          <w:rPr>
            <w:rStyle w:val="Hyperlink"/>
          </w:rPr>
          <w:t>installed</w:t>
        </w:r>
      </w:hyperlink>
      <w:r>
        <w:t>.</w:t>
      </w:r>
      <w:r>
        <w:rPr>
          <w:lang w:val="bg-BG"/>
        </w:rPr>
        <w:t xml:space="preserve"> </w:t>
      </w:r>
      <w:r>
        <w:t xml:space="preserve">Now you need to start the </w:t>
      </w:r>
      <w:r w:rsidRPr="007023B2">
        <w:rPr>
          <w:b/>
        </w:rPr>
        <w:t>MySQL module</w:t>
      </w:r>
      <w:r>
        <w:t xml:space="preserve"> in XAMPP and open </w:t>
      </w:r>
      <w:hyperlink r:id="rId22" w:history="1">
        <w:r w:rsidRPr="00024152">
          <w:rPr>
            <w:rStyle w:val="Hyperlink"/>
            <w:lang w:val="bg-BG"/>
          </w:rPr>
          <w:t>HeidiSQL</w:t>
        </w:r>
      </w:hyperlink>
      <w:r>
        <w:t xml:space="preserve">. </w:t>
      </w:r>
    </w:p>
    <w:p w:rsidR="00FA1FF0" w:rsidRDefault="00FA1FF0" w:rsidP="00E93F31">
      <w:r>
        <w:t>Now we need to create the connection with our project. Find the file "</w:t>
      </w:r>
      <w:r w:rsidRPr="00B20321">
        <w:rPr>
          <w:b/>
          <w:lang w:val="bg-BG"/>
        </w:rPr>
        <w:t>application.properties</w:t>
      </w:r>
      <w:r>
        <w:t>":</w:t>
      </w:r>
    </w:p>
    <w:p w:rsidR="00AD75BE" w:rsidRDefault="00AD75BE" w:rsidP="00E93F31"/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0201"/>
      </w:tblGrid>
      <w:tr w:rsidR="00A13356" w:rsidTr="007E1C77">
        <w:trPr>
          <w:trHeight w:val="4979"/>
        </w:trPr>
        <w:tc>
          <w:tcPr>
            <w:tcW w:w="10201" w:type="dxa"/>
          </w:tcPr>
          <w:p w:rsidR="00A13356" w:rsidRPr="00A13356" w:rsidRDefault="00A13356" w:rsidP="00E93F31">
            <w:pPr>
              <w:rPr>
                <w:color w:val="A6A6A6" w:themeColor="background1" w:themeShade="A6"/>
              </w:rPr>
            </w:pPr>
            <w:r w:rsidRPr="00A13356">
              <w:rPr>
                <w:color w:val="A6A6A6" w:themeColor="background1" w:themeShade="A6"/>
              </w:rPr>
              <w:t># Database connection with the given database name</w:t>
            </w:r>
          </w:p>
          <w:p w:rsidR="00A13356" w:rsidRDefault="00A13356" w:rsidP="00E93F31">
            <w:r w:rsidRPr="007E1C77">
              <w:rPr>
                <w:color w:val="2E74B5" w:themeColor="accent1" w:themeShade="BF"/>
              </w:rPr>
              <w:t xml:space="preserve">spring.datasource.url </w:t>
            </w:r>
            <w:r>
              <w:t xml:space="preserve">= </w:t>
            </w:r>
            <w:r w:rsidRPr="007E1C77">
              <w:rPr>
                <w:color w:val="70AD47" w:themeColor="accent6"/>
              </w:rPr>
              <w:t>jdbc:mysql://localhost:3306/e_bank_db?createDatabaseIfNotExist=true&amp;useSSL=false</w:t>
            </w:r>
          </w:p>
          <w:p w:rsidR="00A13356" w:rsidRDefault="00A13356" w:rsidP="00E93F31"/>
          <w:p w:rsidR="00A13356" w:rsidRPr="00A13356" w:rsidRDefault="00A13356" w:rsidP="00E93F31">
            <w:pPr>
              <w:rPr>
                <w:color w:val="A6A6A6" w:themeColor="background1" w:themeShade="A6"/>
              </w:rPr>
            </w:pPr>
            <w:r w:rsidRPr="00A13356">
              <w:rPr>
                <w:color w:val="A6A6A6" w:themeColor="background1" w:themeShade="A6"/>
              </w:rPr>
              <w:t># Username and password</w:t>
            </w:r>
          </w:p>
          <w:p w:rsidR="00A13356" w:rsidRDefault="00A13356" w:rsidP="00E93F31">
            <w:r w:rsidRPr="007E1C77">
              <w:rPr>
                <w:color w:val="2E74B5" w:themeColor="accent1" w:themeShade="BF"/>
              </w:rPr>
              <w:t xml:space="preserve">spring.datasource.username </w:t>
            </w:r>
            <w:r>
              <w:t xml:space="preserve">= </w:t>
            </w:r>
            <w:r w:rsidRPr="007E1C77">
              <w:rPr>
                <w:color w:val="70AD47" w:themeColor="accent6"/>
              </w:rPr>
              <w:t>root</w:t>
            </w:r>
          </w:p>
          <w:p w:rsidR="00A13356" w:rsidRDefault="00A13356" w:rsidP="00E93F31">
            <w:r>
              <w:t>s</w:t>
            </w:r>
            <w:r w:rsidRPr="007E1C77">
              <w:rPr>
                <w:color w:val="2E74B5" w:themeColor="accent1" w:themeShade="BF"/>
              </w:rPr>
              <w:t xml:space="preserve">pring.datasource.password </w:t>
            </w:r>
            <w:r>
              <w:t>=</w:t>
            </w:r>
          </w:p>
          <w:p w:rsidR="00A13356" w:rsidRDefault="00A13356" w:rsidP="00E93F31"/>
          <w:p w:rsidR="00A13356" w:rsidRPr="00A13356" w:rsidRDefault="00A13356" w:rsidP="00E93F31">
            <w:pPr>
              <w:rPr>
                <w:color w:val="A6A6A6" w:themeColor="background1" w:themeShade="A6"/>
              </w:rPr>
            </w:pPr>
            <w:r w:rsidRPr="00A13356">
              <w:rPr>
                <w:color w:val="A6A6A6" w:themeColor="background1" w:themeShade="A6"/>
              </w:rPr>
              <w:t># Hibernate ddl auto (create, create-drop, update): with "update" the database</w:t>
            </w:r>
          </w:p>
          <w:p w:rsidR="00A13356" w:rsidRPr="00A13356" w:rsidRDefault="00A13356" w:rsidP="00E93F31">
            <w:pPr>
              <w:rPr>
                <w:color w:val="A6A6A6" w:themeColor="background1" w:themeShade="A6"/>
              </w:rPr>
            </w:pPr>
            <w:r w:rsidRPr="00A13356">
              <w:rPr>
                <w:color w:val="A6A6A6" w:themeColor="background1" w:themeShade="A6"/>
              </w:rPr>
              <w:t># schema will be automatically updated accordingly to java entities found in</w:t>
            </w:r>
          </w:p>
          <w:p w:rsidR="00A13356" w:rsidRPr="00A13356" w:rsidRDefault="00A13356" w:rsidP="00E93F31">
            <w:pPr>
              <w:rPr>
                <w:color w:val="A6A6A6" w:themeColor="background1" w:themeShade="A6"/>
              </w:rPr>
            </w:pPr>
            <w:r w:rsidRPr="00A13356">
              <w:rPr>
                <w:color w:val="A6A6A6" w:themeColor="background1" w:themeShade="A6"/>
              </w:rPr>
              <w:t># the project</w:t>
            </w:r>
          </w:p>
          <w:p w:rsidR="00A13356" w:rsidRPr="00A13356" w:rsidRDefault="00A13356" w:rsidP="00E93F31">
            <w:pPr>
              <w:rPr>
                <w:color w:val="A6A6A6" w:themeColor="background1" w:themeShade="A6"/>
              </w:rPr>
            </w:pPr>
            <w:r w:rsidRPr="00A13356">
              <w:rPr>
                <w:color w:val="A6A6A6" w:themeColor="background1" w:themeShade="A6"/>
              </w:rPr>
              <w:t># Using "create" will delete and recreate the tables every time the project is started</w:t>
            </w:r>
          </w:p>
          <w:p w:rsidR="00A13356" w:rsidRDefault="00A13356" w:rsidP="00E93F31">
            <w:r w:rsidRPr="007E1C77">
              <w:rPr>
                <w:color w:val="2E74B5" w:themeColor="accent1" w:themeShade="BF"/>
              </w:rPr>
              <w:t xml:space="preserve">spring.jpa.hibernate.ddl-auto </w:t>
            </w:r>
            <w:r>
              <w:t xml:space="preserve">= </w:t>
            </w:r>
            <w:r w:rsidRPr="007E1C77">
              <w:rPr>
                <w:color w:val="70AD47" w:themeColor="accent6"/>
              </w:rPr>
              <w:t>update</w:t>
            </w:r>
          </w:p>
          <w:p w:rsidR="00A13356" w:rsidRDefault="00A13356" w:rsidP="00E93F31">
            <w:r w:rsidRPr="007E1C77">
              <w:rPr>
                <w:color w:val="2E74B5" w:themeColor="accent1" w:themeShade="BF"/>
              </w:rPr>
              <w:t xml:space="preserve">spring.jpa.show-sql </w:t>
            </w:r>
            <w:r>
              <w:t xml:space="preserve">= </w:t>
            </w:r>
            <w:r w:rsidRPr="007E1C77">
              <w:rPr>
                <w:color w:val="70AD47" w:themeColor="accent6"/>
              </w:rPr>
              <w:t>true</w:t>
            </w:r>
          </w:p>
          <w:p w:rsidR="00A13356" w:rsidRPr="00A13356" w:rsidRDefault="00A13356" w:rsidP="00E93F31">
            <w:pPr>
              <w:rPr>
                <w:color w:val="A6A6A6" w:themeColor="background1" w:themeShade="A6"/>
              </w:rPr>
            </w:pPr>
            <w:r w:rsidRPr="00A13356">
              <w:rPr>
                <w:color w:val="A6A6A6" w:themeColor="background1" w:themeShade="A6"/>
              </w:rPr>
              <w:t># Allows Hibernate to generate SQL optimized for a particular DBMS</w:t>
            </w:r>
          </w:p>
          <w:p w:rsidR="00A13356" w:rsidRDefault="00A13356" w:rsidP="00E93F31">
            <w:r w:rsidRPr="007E1C77">
              <w:rPr>
                <w:color w:val="2E74B5" w:themeColor="accent1" w:themeShade="BF"/>
              </w:rPr>
              <w:t xml:space="preserve">spring.jpa.properties.dialect </w:t>
            </w:r>
            <w:r>
              <w:t xml:space="preserve">= </w:t>
            </w:r>
            <w:r w:rsidRPr="007E1C77">
              <w:rPr>
                <w:color w:val="70AD47" w:themeColor="accent6"/>
              </w:rPr>
              <w:t>org.hibernate.dialect.MySQL5InnoDBDialect</w:t>
            </w:r>
          </w:p>
          <w:p w:rsidR="00A13356" w:rsidRDefault="00A13356" w:rsidP="00E93F31">
            <w:r w:rsidRPr="007E1C77">
              <w:rPr>
                <w:color w:val="2E74B5" w:themeColor="accent1" w:themeShade="BF"/>
              </w:rPr>
              <w:t>spring.jpa.properties.hibernate.format_sql</w:t>
            </w:r>
            <w:r>
              <w:t>=</w:t>
            </w:r>
            <w:r w:rsidRPr="007E1C77">
              <w:rPr>
                <w:color w:val="70AD47" w:themeColor="accent6"/>
              </w:rPr>
              <w:t>TRUE</w:t>
            </w:r>
          </w:p>
          <w:p w:rsidR="00A13356" w:rsidRPr="00A13356" w:rsidRDefault="00A13356" w:rsidP="00E93F31">
            <w:pPr>
              <w:rPr>
                <w:color w:val="A6A6A6" w:themeColor="background1" w:themeShade="A6"/>
              </w:rPr>
            </w:pPr>
            <w:r w:rsidRPr="00A13356">
              <w:rPr>
                <w:color w:val="A6A6A6" w:themeColor="background1" w:themeShade="A6"/>
              </w:rPr>
              <w:t>#Turn off Thymeleaf cache</w:t>
            </w:r>
          </w:p>
          <w:p w:rsidR="00A13356" w:rsidRDefault="00A13356" w:rsidP="00E93F31">
            <w:r w:rsidRPr="007E1C77">
              <w:rPr>
                <w:color w:val="2E74B5" w:themeColor="accent1" w:themeShade="BF"/>
              </w:rPr>
              <w:t xml:space="preserve">spring.thymeleaf.cache </w:t>
            </w:r>
            <w:r>
              <w:t xml:space="preserve">= </w:t>
            </w:r>
            <w:r w:rsidRPr="007E1C77">
              <w:rPr>
                <w:color w:val="70AD47" w:themeColor="accent6"/>
              </w:rPr>
              <w:t>false</w:t>
            </w:r>
          </w:p>
        </w:tc>
      </w:tr>
    </w:tbl>
    <w:p w:rsidR="00FA1FF0" w:rsidRDefault="00FA1FF0" w:rsidP="00E93F31"/>
    <w:p w:rsidR="00B520C7" w:rsidRDefault="00B520C7" w:rsidP="00E93F31">
      <w:r>
        <w:t>Our connection is done. We will test it later.</w:t>
      </w:r>
    </w:p>
    <w:p w:rsidR="00B333EC" w:rsidRDefault="00B333EC" w:rsidP="00E93F31">
      <w:r>
        <w:t xml:space="preserve">Our </w:t>
      </w:r>
      <w:r w:rsidRPr="00CA1114">
        <w:rPr>
          <w:b/>
        </w:rPr>
        <w:t>project is ready</w:t>
      </w:r>
      <w:r>
        <w:t xml:space="preserve"> now.</w:t>
      </w:r>
    </w:p>
    <w:p w:rsidR="00047B8E" w:rsidRPr="00047B8E" w:rsidRDefault="00047B8E" w:rsidP="00E93F31">
      <w:pPr>
        <w:pStyle w:val="Heading3"/>
      </w:pPr>
      <w:r w:rsidRPr="00047B8E">
        <w:t>Project Structure</w:t>
      </w:r>
    </w:p>
    <w:p w:rsidR="00047B8E" w:rsidRDefault="00047B8E" w:rsidP="00E93F31"/>
    <w:p w:rsidR="004555F4" w:rsidRDefault="004555F4" w:rsidP="00E93F31">
      <w:r>
        <w:t>Now, let’s take a look at our project structure.</w:t>
      </w:r>
    </w:p>
    <w:p w:rsidR="00B333EC" w:rsidRDefault="00B333EC" w:rsidP="00E93F31">
      <w:r>
        <w:lastRenderedPageBreak/>
        <w:t>There is only one folder we're interested at. That is the "</w:t>
      </w:r>
      <w:r w:rsidRPr="0029156B">
        <w:rPr>
          <w:b/>
          <w:lang w:val="bg-BG"/>
        </w:rPr>
        <w:t>src</w:t>
      </w:r>
      <w:r>
        <w:t xml:space="preserve">" folder. That folder will </w:t>
      </w:r>
      <w:r w:rsidRPr="005927FD">
        <w:rPr>
          <w:b/>
        </w:rPr>
        <w:t>contain all of the files</w:t>
      </w:r>
      <w:r>
        <w:t xml:space="preserve"> we are </w:t>
      </w:r>
      <w:r w:rsidRPr="005927FD">
        <w:rPr>
          <w:b/>
        </w:rPr>
        <w:t>going to create</w:t>
      </w:r>
      <w:r>
        <w:t>. Let's take a look:</w:t>
      </w:r>
    </w:p>
    <w:p w:rsidR="00B333EC" w:rsidRDefault="00B333EC" w:rsidP="00E93F31">
      <w:r w:rsidRPr="00B333EC">
        <w:rPr>
          <w:noProof/>
          <w:lang w:val="bg-BG" w:eastAsia="bg-BG"/>
        </w:rPr>
        <w:drawing>
          <wp:inline distT="0" distB="0" distL="0" distR="0">
            <wp:extent cx="2019894" cy="2486025"/>
            <wp:effectExtent l="0" t="0" r="0" b="0"/>
            <wp:docPr id="12" name="Picture 12" descr="C:\Users\Rado\Desktop\E-BankExercisePics\s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ado\Desktop\E-BankExercisePics\sr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615" cy="251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14" w:rsidRDefault="00543414" w:rsidP="00E93F31"/>
    <w:p w:rsidR="00047B8E" w:rsidRDefault="00047B8E" w:rsidP="00E93F31">
      <w:r>
        <w:t xml:space="preserve">It contains main folder, which is then </w:t>
      </w:r>
      <w:r w:rsidRPr="005927FD">
        <w:rPr>
          <w:b/>
        </w:rPr>
        <w:t>separated into 2 different</w:t>
      </w:r>
      <w:r>
        <w:t xml:space="preserve"> folders. The first one is the "</w:t>
      </w:r>
      <w:r w:rsidRPr="005927FD">
        <w:rPr>
          <w:b/>
        </w:rPr>
        <w:t>java</w:t>
      </w:r>
      <w:r>
        <w:t xml:space="preserve">" folder. This folder contains our </w:t>
      </w:r>
      <w:r w:rsidR="00024E3D">
        <w:rPr>
          <w:b/>
        </w:rPr>
        <w:t>application</w:t>
      </w:r>
      <w:r w:rsidRPr="005927FD">
        <w:rPr>
          <w:b/>
        </w:rPr>
        <w:t xml:space="preserve"> package</w:t>
      </w:r>
      <w:r>
        <w:t xml:space="preserve">. </w:t>
      </w:r>
      <w:r w:rsidRPr="005927FD">
        <w:rPr>
          <w:b/>
        </w:rPr>
        <w:t>Inside</w:t>
      </w:r>
      <w:r>
        <w:t xml:space="preserve"> that </w:t>
      </w:r>
      <w:r w:rsidRPr="005927FD">
        <w:rPr>
          <w:b/>
        </w:rPr>
        <w:t>package,</w:t>
      </w:r>
      <w:r>
        <w:t xml:space="preserve"> we are going to </w:t>
      </w:r>
      <w:r w:rsidRPr="005927FD">
        <w:rPr>
          <w:b/>
        </w:rPr>
        <w:t>create</w:t>
      </w:r>
      <w:r>
        <w:t xml:space="preserve"> our </w:t>
      </w:r>
      <w:r w:rsidRPr="005927FD">
        <w:rPr>
          <w:b/>
        </w:rPr>
        <w:t>entities</w:t>
      </w:r>
      <w:r>
        <w:t xml:space="preserve">, </w:t>
      </w:r>
      <w:r w:rsidRPr="005927FD">
        <w:rPr>
          <w:b/>
        </w:rPr>
        <w:t>controllers</w:t>
      </w:r>
      <w:r>
        <w:t xml:space="preserve">, </w:t>
      </w:r>
      <w:r w:rsidRPr="005927FD">
        <w:rPr>
          <w:b/>
        </w:rPr>
        <w:t>configurations</w:t>
      </w:r>
      <w:r>
        <w:t>, etc. The other folder is called "</w:t>
      </w:r>
      <w:r w:rsidRPr="005927FD">
        <w:rPr>
          <w:b/>
        </w:rPr>
        <w:t>resources</w:t>
      </w:r>
      <w:r>
        <w:t xml:space="preserve">". It contains one file that </w:t>
      </w:r>
      <w:r w:rsidRPr="005927FD">
        <w:rPr>
          <w:b/>
        </w:rPr>
        <w:t>creates the connection</w:t>
      </w:r>
      <w:r>
        <w:t xml:space="preserve"> with our </w:t>
      </w:r>
      <w:r w:rsidRPr="005927FD">
        <w:rPr>
          <w:b/>
        </w:rPr>
        <w:t>database</w:t>
      </w:r>
      <w:r>
        <w:t>. There are two other folders named "</w:t>
      </w:r>
      <w:r w:rsidRPr="005927FD">
        <w:rPr>
          <w:b/>
        </w:rPr>
        <w:t>static</w:t>
      </w:r>
      <w:r>
        <w:rPr>
          <w:lang w:val="bg-BG"/>
        </w:rPr>
        <w:t>"</w:t>
      </w:r>
      <w:r>
        <w:t xml:space="preserve"> and "</w:t>
      </w:r>
      <w:r w:rsidRPr="005927FD">
        <w:rPr>
          <w:b/>
        </w:rPr>
        <w:t>templates</w:t>
      </w:r>
      <w:r>
        <w:t>". As you've probably have figured it out by now, the "</w:t>
      </w:r>
      <w:r w:rsidRPr="005927FD">
        <w:rPr>
          <w:b/>
        </w:rPr>
        <w:t>templates</w:t>
      </w:r>
      <w:r>
        <w:t xml:space="preserve">" folder will contain the </w:t>
      </w:r>
      <w:r w:rsidRPr="005927FD">
        <w:rPr>
          <w:b/>
        </w:rPr>
        <w:t>templates</w:t>
      </w:r>
      <w:r>
        <w:t xml:space="preserve"> for our </w:t>
      </w:r>
      <w:hyperlink r:id="rId24" w:history="1">
        <w:r w:rsidRPr="005927FD">
          <w:rPr>
            <w:rStyle w:val="Hyperlink"/>
          </w:rPr>
          <w:t>templating engine</w:t>
        </w:r>
      </w:hyperlink>
      <w:r>
        <w:t>. The "</w:t>
      </w:r>
      <w:r w:rsidRPr="005927FD">
        <w:rPr>
          <w:b/>
        </w:rPr>
        <w:t>static</w:t>
      </w:r>
      <w:r>
        <w:t xml:space="preserve">" folder will contain the </w:t>
      </w:r>
      <w:r w:rsidRPr="005927FD">
        <w:rPr>
          <w:b/>
        </w:rPr>
        <w:t>stylesheets</w:t>
      </w:r>
      <w:r>
        <w:t xml:space="preserve"> and </w:t>
      </w:r>
      <w:r w:rsidRPr="0029156B">
        <w:rPr>
          <w:b/>
          <w:lang w:val="bg-BG"/>
        </w:rPr>
        <w:t>javascripts</w:t>
      </w:r>
      <w:r>
        <w:t xml:space="preserve"> </w:t>
      </w:r>
      <w:r w:rsidRPr="005927FD">
        <w:rPr>
          <w:b/>
        </w:rPr>
        <w:t>we are going to use</w:t>
      </w:r>
      <w:r>
        <w:t xml:space="preserve"> in our project.</w:t>
      </w:r>
      <w:r>
        <w:rPr>
          <w:lang w:val="bg-BG"/>
        </w:rPr>
        <w:t xml:space="preserve"> </w:t>
      </w:r>
    </w:p>
    <w:p w:rsidR="00047B8E" w:rsidRDefault="00047B8E" w:rsidP="00E93F31"/>
    <w:p w:rsidR="00047B8E" w:rsidRDefault="003E2DD0" w:rsidP="00E93F31">
      <w:pPr>
        <w:pStyle w:val="Heading3"/>
      </w:pPr>
      <w:r>
        <w:t>Entities</w:t>
      </w:r>
    </w:p>
    <w:p w:rsidR="00CA6EF1" w:rsidRPr="00CA6EF1" w:rsidRDefault="00CA6EF1" w:rsidP="00E93F31"/>
    <w:p w:rsidR="00047B8E" w:rsidRPr="00A60A7A" w:rsidRDefault="00047B8E" w:rsidP="00E93F31">
      <w:r>
        <w:t xml:space="preserve">At the moment, you </w:t>
      </w:r>
      <w:r w:rsidRPr="00432B97">
        <w:rPr>
          <w:b/>
        </w:rPr>
        <w:t>cannot use your project</w:t>
      </w:r>
      <w:r>
        <w:t xml:space="preserve">. Why? Because we've </w:t>
      </w:r>
      <w:r w:rsidRPr="00432B97">
        <w:rPr>
          <w:b/>
        </w:rPr>
        <w:t>imported the dependency for Spring</w:t>
      </w:r>
      <w:r>
        <w:t xml:space="preserve">, that gives us the </w:t>
      </w:r>
      <w:r w:rsidRPr="00432B97">
        <w:rPr>
          <w:b/>
        </w:rPr>
        <w:t>authentication module</w:t>
      </w:r>
      <w:r>
        <w:t xml:space="preserve">, but we haven’t configured it, yet. To do that we will create </w:t>
      </w:r>
      <w:r w:rsidRPr="00432B97">
        <w:rPr>
          <w:rStyle w:val="CodeChar"/>
        </w:rPr>
        <w:t>User</w:t>
      </w:r>
      <w:r>
        <w:t xml:space="preserve"> </w:t>
      </w:r>
      <w:r w:rsidRPr="00432B97">
        <w:rPr>
          <w:b/>
        </w:rPr>
        <w:t>entity</w:t>
      </w:r>
      <w:r>
        <w:t xml:space="preserve"> using Hibernate. Then we are going to tell </w:t>
      </w:r>
      <w:r w:rsidRPr="00432B97">
        <w:rPr>
          <w:b/>
        </w:rPr>
        <w:t>Spring Security</w:t>
      </w:r>
      <w:r>
        <w:t xml:space="preserve"> what to use from our entity. Finally, we will setup the </w:t>
      </w:r>
      <w:r w:rsidRPr="00432B97">
        <w:rPr>
          <w:b/>
        </w:rPr>
        <w:t>configuration</w:t>
      </w:r>
      <w:r>
        <w:t xml:space="preserve"> that will </w:t>
      </w:r>
      <w:r w:rsidRPr="00432B97">
        <w:rPr>
          <w:b/>
        </w:rPr>
        <w:t>allow us to login</w:t>
      </w:r>
      <w:r>
        <w:t xml:space="preserve">. This </w:t>
      </w:r>
      <w:r w:rsidRPr="00432B97">
        <w:rPr>
          <w:b/>
        </w:rPr>
        <w:t>module</w:t>
      </w:r>
      <w:r>
        <w:t xml:space="preserve"> will </w:t>
      </w:r>
      <w:r w:rsidRPr="00432B97">
        <w:rPr>
          <w:b/>
        </w:rPr>
        <w:t>give us</w:t>
      </w:r>
      <w:r>
        <w:t xml:space="preserve"> the </w:t>
      </w:r>
      <w:r w:rsidRPr="00432B97">
        <w:rPr>
          <w:b/>
        </w:rPr>
        <w:t>user authorization</w:t>
      </w:r>
      <w:r>
        <w:t xml:space="preserve"> as well.</w:t>
      </w:r>
    </w:p>
    <w:p w:rsidR="00047B8E" w:rsidRDefault="00047B8E" w:rsidP="00E93F31">
      <w:r>
        <w:t xml:space="preserve">First, we will start with the </w:t>
      </w:r>
      <w:r w:rsidR="00F7176D">
        <w:t>Role</w:t>
      </w:r>
      <w:r w:rsidR="00024E3D">
        <w:t xml:space="preserve"> e</w:t>
      </w:r>
      <w:r>
        <w:t xml:space="preserve">ntity. In </w:t>
      </w:r>
      <w:r w:rsidRPr="00047B8E">
        <w:rPr>
          <w:b/>
        </w:rPr>
        <w:t>java/org/softuni/ebank</w:t>
      </w:r>
      <w:r>
        <w:t xml:space="preserve">  create new package called “</w:t>
      </w:r>
      <w:r w:rsidRPr="00047B8E">
        <w:rPr>
          <w:b/>
        </w:rPr>
        <w:t>entities</w:t>
      </w:r>
      <w:r>
        <w:t>”</w:t>
      </w:r>
    </w:p>
    <w:p w:rsidR="00047B8E" w:rsidRDefault="00A1088E" w:rsidP="00E93F31">
      <w:r>
        <w:pict>
          <v:shape id="_x0000_i1029" type="#_x0000_t75" style="width:152.2pt;height:125.1pt">
            <v:imagedata r:id="rId25" o:title="entities-package"/>
          </v:shape>
        </w:pict>
      </w:r>
    </w:p>
    <w:p w:rsidR="00047B8E" w:rsidRPr="00047B8E" w:rsidRDefault="00047B8E" w:rsidP="00E93F31"/>
    <w:p w:rsidR="003122DC" w:rsidRDefault="003122DC" w:rsidP="00E93F31">
      <w:r>
        <w:t xml:space="preserve">This package will contain all of our entities – </w:t>
      </w:r>
      <w:r w:rsidRPr="0003327B">
        <w:rPr>
          <w:b/>
        </w:rPr>
        <w:t>users</w:t>
      </w:r>
      <w:r>
        <w:t xml:space="preserve">, </w:t>
      </w:r>
      <w:r w:rsidRPr="0003327B">
        <w:rPr>
          <w:b/>
        </w:rPr>
        <w:t>roles</w:t>
      </w:r>
      <w:r>
        <w:t>,</w:t>
      </w:r>
      <w:r>
        <w:rPr>
          <w:b/>
        </w:rPr>
        <w:t xml:space="preserve"> bank accounts</w:t>
      </w:r>
      <w:r>
        <w:t xml:space="preserve">, </w:t>
      </w:r>
      <w:r>
        <w:rPr>
          <w:b/>
        </w:rPr>
        <w:t>transactions</w:t>
      </w:r>
      <w:r>
        <w:t xml:space="preserve">. We will start by </w:t>
      </w:r>
      <w:r w:rsidRPr="0003327B">
        <w:rPr>
          <w:b/>
        </w:rPr>
        <w:t>creating new Java</w:t>
      </w:r>
      <w:r>
        <w:t xml:space="preserve"> </w:t>
      </w:r>
      <w:r w:rsidRPr="0003327B">
        <w:rPr>
          <w:b/>
        </w:rPr>
        <w:t>class</w:t>
      </w:r>
      <w:r>
        <w:t xml:space="preserve"> called "</w:t>
      </w:r>
      <w:r w:rsidR="00F7176D">
        <w:rPr>
          <w:rStyle w:val="CodeChar"/>
        </w:rPr>
        <w:t>Role</w:t>
      </w:r>
      <w:r>
        <w:t>":</w:t>
      </w:r>
    </w:p>
    <w:p w:rsidR="003122DC" w:rsidRDefault="003122DC" w:rsidP="00E93F31"/>
    <w:p w:rsidR="003122DC" w:rsidRDefault="003122DC" w:rsidP="00E93F31">
      <w:r w:rsidRPr="003122DC">
        <w:rPr>
          <w:noProof/>
          <w:lang w:val="bg-BG" w:eastAsia="bg-BG"/>
        </w:rPr>
        <w:drawing>
          <wp:inline distT="0" distB="0" distL="0" distR="0">
            <wp:extent cx="5760720" cy="3378680"/>
            <wp:effectExtent l="0" t="0" r="0" b="0"/>
            <wp:docPr id="15" name="Picture 15" descr="C:\Users\Rado\Desktop\E-BankExercisePics\create-class-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Rado\Desktop\E-BankExercisePics\create-class-Us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DC" w:rsidRDefault="003122DC" w:rsidP="00E93F31"/>
    <w:p w:rsidR="00F7176D" w:rsidRDefault="00F7176D" w:rsidP="00E93F31">
      <w:r w:rsidRPr="00F7176D">
        <w:rPr>
          <w:noProof/>
          <w:lang w:val="bg-BG" w:eastAsia="bg-BG"/>
        </w:rPr>
        <w:drawing>
          <wp:inline distT="0" distB="0" distL="0" distR="0">
            <wp:extent cx="3324225" cy="1657350"/>
            <wp:effectExtent l="0" t="0" r="9525" b="0"/>
            <wp:docPr id="17" name="Picture 17" descr="C:\Users\Rado\Desktop\E-BankExercisePics\name-class-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ado\Desktop\E-BankExercisePics\name-class-Rol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76D" w:rsidRDefault="00F7176D" w:rsidP="00E93F31"/>
    <w:p w:rsidR="00047B8E" w:rsidRDefault="00F7176D" w:rsidP="00E93F31">
      <w:r>
        <w:t xml:space="preserve">Write the following in the </w:t>
      </w:r>
      <w:r>
        <w:rPr>
          <w:b/>
        </w:rPr>
        <w:t>Role</w:t>
      </w:r>
      <w:r>
        <w:t xml:space="preserve"> class:</w:t>
      </w:r>
    </w:p>
    <w:p w:rsidR="00F7176D" w:rsidRDefault="007428C9" w:rsidP="00E93F31">
      <w:r w:rsidRPr="007428C9">
        <w:rPr>
          <w:noProof/>
          <w:lang w:val="bg-BG" w:eastAsia="bg-BG"/>
        </w:rPr>
        <w:lastRenderedPageBreak/>
        <w:drawing>
          <wp:inline distT="0" distB="0" distL="0" distR="0">
            <wp:extent cx="5577840" cy="4846320"/>
            <wp:effectExtent l="0" t="0" r="3810" b="0"/>
            <wp:docPr id="53" name="Picture 53" descr="C:\Users\Rado\Desktop\E-BankExercisePics\role-e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Rado\Desktop\E-BankExercisePics\role-entit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14" w:rsidRDefault="00543414" w:rsidP="00E93F31"/>
    <w:p w:rsidR="002E5558" w:rsidRPr="00401017" w:rsidRDefault="002E5558" w:rsidP="00E93F31">
      <w:pPr>
        <w:numPr>
          <w:ilvl w:val="0"/>
          <w:numId w:val="6"/>
        </w:numPr>
        <w:rPr>
          <w:b/>
        </w:rPr>
      </w:pPr>
      <w:r w:rsidRPr="00401017">
        <w:rPr>
          <w:b/>
        </w:rPr>
        <w:t>@Entity</w:t>
      </w:r>
      <w:r>
        <w:rPr>
          <w:b/>
        </w:rPr>
        <w:t xml:space="preserve"> - </w:t>
      </w:r>
      <w:r>
        <w:t xml:space="preserve">means that the </w:t>
      </w:r>
      <w:r>
        <w:rPr>
          <w:rStyle w:val="CodeChar"/>
        </w:rPr>
        <w:t>Role</w:t>
      </w:r>
      <w:r>
        <w:t xml:space="preserve"> class will become </w:t>
      </w:r>
      <w:hyperlink r:id="rId29" w:history="1">
        <w:r w:rsidRPr="0003327B">
          <w:rPr>
            <w:rStyle w:val="Hyperlink"/>
          </w:rPr>
          <w:t>entity</w:t>
        </w:r>
      </w:hyperlink>
      <w:r>
        <w:t xml:space="preserve"> that will get </w:t>
      </w:r>
      <w:r w:rsidRPr="0003327B">
        <w:rPr>
          <w:b/>
        </w:rPr>
        <w:t>saved into our database</w:t>
      </w:r>
      <w:r>
        <w:t>.</w:t>
      </w:r>
    </w:p>
    <w:p w:rsidR="002E5558" w:rsidRDefault="002E5558" w:rsidP="00E93F31">
      <w:pPr>
        <w:numPr>
          <w:ilvl w:val="0"/>
          <w:numId w:val="6"/>
        </w:numPr>
        <w:rPr>
          <w:b/>
        </w:rPr>
      </w:pPr>
      <w:r>
        <w:rPr>
          <w:b/>
        </w:rPr>
        <w:t>@Table -</w:t>
      </w:r>
      <w:r>
        <w:t xml:space="preserve"> </w:t>
      </w:r>
      <w:r w:rsidRPr="00D44390">
        <w:rPr>
          <w:b/>
        </w:rPr>
        <w:t>define</w:t>
      </w:r>
      <w:r>
        <w:rPr>
          <w:b/>
        </w:rPr>
        <w:t>s</w:t>
      </w:r>
      <w:r w:rsidRPr="00D44390">
        <w:rPr>
          <w:b/>
        </w:rPr>
        <w:t xml:space="preserve"> the table name</w:t>
      </w:r>
      <w:r>
        <w:t xml:space="preserve"> in our </w:t>
      </w:r>
      <w:r w:rsidRPr="00D44390">
        <w:rPr>
          <w:b/>
        </w:rPr>
        <w:t>database</w:t>
      </w:r>
      <w:r>
        <w:rPr>
          <w:b/>
        </w:rPr>
        <w:t>.</w:t>
      </w:r>
    </w:p>
    <w:p w:rsidR="002E5558" w:rsidRPr="00401017" w:rsidRDefault="002E5558" w:rsidP="00E93F31">
      <w:pPr>
        <w:numPr>
          <w:ilvl w:val="0"/>
          <w:numId w:val="6"/>
        </w:numPr>
        <w:rPr>
          <w:b/>
        </w:rPr>
      </w:pPr>
      <w:r>
        <w:rPr>
          <w:b/>
        </w:rPr>
        <w:t xml:space="preserve">@Id - </w:t>
      </w:r>
      <w:r>
        <w:t xml:space="preserve">tells </w:t>
      </w:r>
      <w:hyperlink r:id="rId30" w:history="1">
        <w:r w:rsidRPr="007F250E">
          <w:rPr>
            <w:rStyle w:val="Hyperlink"/>
          </w:rPr>
          <w:t>Hibernate</w:t>
        </w:r>
      </w:hyperlink>
      <w:r>
        <w:t xml:space="preserve"> that </w:t>
      </w:r>
      <w:r w:rsidRPr="007F250E">
        <w:rPr>
          <w:b/>
        </w:rPr>
        <w:t>this field will be the primary key</w:t>
      </w:r>
      <w:r>
        <w:t xml:space="preserve"> for our </w:t>
      </w:r>
      <w:r w:rsidRPr="007F250E">
        <w:rPr>
          <w:b/>
        </w:rPr>
        <w:t>database</w:t>
      </w:r>
      <w:r>
        <w:t xml:space="preserve">. The second annotation make the </w:t>
      </w:r>
      <w:r w:rsidRPr="007F250E">
        <w:rPr>
          <w:b/>
        </w:rPr>
        <w:t>field generated automatically</w:t>
      </w:r>
      <w:r>
        <w:t>, without us doing anything.</w:t>
      </w:r>
    </w:p>
    <w:p w:rsidR="002E5558" w:rsidRPr="00401017" w:rsidRDefault="002E5558" w:rsidP="00E93F31">
      <w:pPr>
        <w:numPr>
          <w:ilvl w:val="0"/>
          <w:numId w:val="6"/>
        </w:numPr>
        <w:rPr>
          <w:b/>
        </w:rPr>
      </w:pPr>
      <w:r>
        <w:rPr>
          <w:b/>
        </w:rPr>
        <w:t>@Column –</w:t>
      </w:r>
      <w:r>
        <w:t xml:space="preserve"> </w:t>
      </w:r>
      <w:r w:rsidRPr="002E5558">
        <w:rPr>
          <w:b/>
        </w:rPr>
        <w:t>defines the column name</w:t>
      </w:r>
      <w:r>
        <w:t xml:space="preserve"> in our </w:t>
      </w:r>
      <w:r w:rsidRPr="002E5558">
        <w:rPr>
          <w:b/>
        </w:rPr>
        <w:t>table</w:t>
      </w:r>
      <w:r>
        <w:t>.</w:t>
      </w:r>
    </w:p>
    <w:p w:rsidR="002E5558" w:rsidRDefault="002E5558" w:rsidP="00E93F31"/>
    <w:p w:rsidR="00F7176D" w:rsidRDefault="00F7176D" w:rsidP="00E93F31"/>
    <w:p w:rsidR="00F7176D" w:rsidRDefault="00F7176D" w:rsidP="00E93F31">
      <w:r>
        <w:t>Then, we</w:t>
      </w:r>
      <w:r w:rsidR="001508F2">
        <w:t xml:space="preserve"> need to create a </w:t>
      </w:r>
      <w:r w:rsidR="001508F2" w:rsidRPr="001508F2">
        <w:rPr>
          <w:b/>
        </w:rPr>
        <w:t>BankAccount</w:t>
      </w:r>
      <w:r w:rsidR="001508F2">
        <w:t xml:space="preserve"> class in the “</w:t>
      </w:r>
      <w:r w:rsidR="001508F2" w:rsidRPr="001508F2">
        <w:rPr>
          <w:b/>
        </w:rPr>
        <w:t>entites</w:t>
      </w:r>
      <w:r w:rsidR="001508F2">
        <w:t>” package:</w:t>
      </w:r>
    </w:p>
    <w:p w:rsidR="001508F2" w:rsidRDefault="001508F2" w:rsidP="00E93F31">
      <w:r w:rsidRPr="001508F2">
        <w:rPr>
          <w:noProof/>
          <w:lang w:val="bg-BG" w:eastAsia="bg-BG"/>
        </w:rPr>
        <w:lastRenderedPageBreak/>
        <w:drawing>
          <wp:inline distT="0" distB="0" distL="0" distR="0">
            <wp:extent cx="3305175" cy="1638300"/>
            <wp:effectExtent l="0" t="0" r="9525" b="0"/>
            <wp:docPr id="18" name="Picture 18" descr="C:\Users\Rado\Desktop\E-BankExercisePics\name-class-Bank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ado\Desktop\E-BankExercisePics\name-class-BankAccou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8F2" w:rsidRDefault="001508F2" w:rsidP="00E93F31"/>
    <w:p w:rsidR="001508F2" w:rsidRDefault="001508F2" w:rsidP="00E93F31">
      <w:r>
        <w:t>For now, we are leaving it, later we will get back to that class.</w:t>
      </w:r>
    </w:p>
    <w:p w:rsidR="001508F2" w:rsidRDefault="001508F2" w:rsidP="00E93F31">
      <w:r>
        <w:t xml:space="preserve">Next, we </w:t>
      </w:r>
      <w:r w:rsidR="001B23D1">
        <w:t xml:space="preserve">will create a </w:t>
      </w:r>
      <w:r w:rsidR="001B23D1" w:rsidRPr="001B23D1">
        <w:rPr>
          <w:b/>
        </w:rPr>
        <w:t>User</w:t>
      </w:r>
      <w:r w:rsidR="001B23D1">
        <w:t xml:space="preserve"> class in the “</w:t>
      </w:r>
      <w:r w:rsidR="001B23D1" w:rsidRPr="001508F2">
        <w:rPr>
          <w:b/>
        </w:rPr>
        <w:t>entites</w:t>
      </w:r>
      <w:r w:rsidR="001B23D1">
        <w:t>” package:</w:t>
      </w:r>
    </w:p>
    <w:p w:rsidR="001B23D1" w:rsidRDefault="001B23D1" w:rsidP="00E93F31"/>
    <w:p w:rsidR="001B23D1" w:rsidRDefault="001B23D1" w:rsidP="00E93F31"/>
    <w:p w:rsidR="001B23D1" w:rsidRDefault="00B06997" w:rsidP="00E93F31">
      <w:r>
        <w:pict>
          <v:shape id="_x0000_i1030" type="#_x0000_t75" style="width:258.75pt;height:128.3pt">
            <v:imagedata r:id="rId32" o:title="name-class-User"/>
          </v:shape>
        </w:pict>
      </w:r>
    </w:p>
    <w:p w:rsidR="001508F2" w:rsidRDefault="001B23D1" w:rsidP="00E93F31">
      <w:r>
        <w:t>Write the following in it:</w:t>
      </w:r>
    </w:p>
    <w:p w:rsidR="001B23D1" w:rsidRDefault="003A5470" w:rsidP="00E93F31">
      <w:r w:rsidRPr="003A5470">
        <w:rPr>
          <w:noProof/>
          <w:lang w:val="bg-BG" w:eastAsia="bg-BG"/>
        </w:rPr>
        <w:drawing>
          <wp:inline distT="0" distB="0" distL="0" distR="0">
            <wp:extent cx="4162425" cy="3300510"/>
            <wp:effectExtent l="0" t="0" r="0" b="0"/>
            <wp:docPr id="54" name="Picture 54" descr="C:\Users\Rado\Desktop\E-BankExercisePics\user-entity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Rado\Desktop\E-BankExercisePics\user-entity-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3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D1" w:rsidRDefault="003A5470" w:rsidP="00E93F31">
      <w:r w:rsidRPr="003A5470">
        <w:rPr>
          <w:noProof/>
          <w:lang w:val="bg-BG" w:eastAsia="bg-BG"/>
        </w:rPr>
        <w:lastRenderedPageBreak/>
        <w:drawing>
          <wp:inline distT="0" distB="0" distL="0" distR="0">
            <wp:extent cx="5619750" cy="5124450"/>
            <wp:effectExtent l="0" t="0" r="0" b="0"/>
            <wp:docPr id="55" name="Picture 55" descr="C:\Users\Rado\Desktop\E-BankExercisePics\user-entity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Rado\Desktop\E-BankExercisePics\user-entity-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055" w:rsidRDefault="00A03055" w:rsidP="00E93F31">
      <w:r>
        <w:rPr>
          <w:noProof/>
          <w:lang w:val="bg-BG" w:eastAsia="bg-BG"/>
        </w:rPr>
        <w:lastRenderedPageBreak/>
        <w:drawing>
          <wp:inline distT="0" distB="0" distL="0" distR="0">
            <wp:extent cx="5760720" cy="3863898"/>
            <wp:effectExtent l="0" t="0" r="0" b="3810"/>
            <wp:docPr id="22" name="Picture 22" descr="C:\Users\Rado\AppData\Local\Microsoft\Windows\INetCache\Content.Word\user-clas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ado\AppData\Local\Microsoft\Windows\INetCache\Content.Word\user-class-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055" w:rsidRDefault="00A03055" w:rsidP="00E93F31">
      <w:r w:rsidRPr="00A03055">
        <w:rPr>
          <w:noProof/>
          <w:lang w:val="bg-BG" w:eastAsia="bg-BG"/>
        </w:rPr>
        <w:drawing>
          <wp:inline distT="0" distB="0" distL="0" distR="0">
            <wp:extent cx="5760720" cy="3290538"/>
            <wp:effectExtent l="0" t="0" r="0" b="5715"/>
            <wp:docPr id="23" name="Picture 23" descr="C:\Users\Rado\Desktop\E-BankExercisePics\user-class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ado\Desktop\E-BankExercisePics\user-class-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7" w:rsidRPr="002E5558" w:rsidRDefault="002E5558" w:rsidP="00E93F31">
      <w:pPr>
        <w:numPr>
          <w:ilvl w:val="0"/>
          <w:numId w:val="10"/>
        </w:numPr>
        <w:rPr>
          <w:b/>
        </w:rPr>
      </w:pPr>
      <w:r>
        <w:rPr>
          <w:b/>
        </w:rPr>
        <w:t xml:space="preserve">@OneToMany - </w:t>
      </w:r>
      <w:r>
        <w:t xml:space="preserve">represents </w:t>
      </w:r>
      <w:hyperlink r:id="rId37" w:history="1">
        <w:r w:rsidRPr="00E8784A">
          <w:rPr>
            <w:rStyle w:val="Hyperlink"/>
          </w:rPr>
          <w:t>OneToMany</w:t>
        </w:r>
      </w:hyperlink>
      <w:r>
        <w:t xml:space="preserve"> relationship from the side of the “one”. Because we are working with the </w:t>
      </w:r>
      <w:r>
        <w:rPr>
          <w:rStyle w:val="CodeChar"/>
        </w:rPr>
        <w:t>User</w:t>
      </w:r>
      <w:r>
        <w:t xml:space="preserve"> entity, we are telling </w:t>
      </w:r>
      <w:r w:rsidRPr="006D5CE9">
        <w:rPr>
          <w:b/>
        </w:rPr>
        <w:t>Hibernate</w:t>
      </w:r>
      <w:r>
        <w:t xml:space="preserve"> that </w:t>
      </w:r>
      <w:r>
        <w:rPr>
          <w:b/>
        </w:rPr>
        <w:t>one</w:t>
      </w:r>
      <w:r w:rsidRPr="00BE7A49">
        <w:rPr>
          <w:b/>
        </w:rPr>
        <w:t xml:space="preserve"> of our </w:t>
      </w:r>
      <w:r>
        <w:rPr>
          <w:b/>
        </w:rPr>
        <w:t>user</w:t>
      </w:r>
      <w:r w:rsidR="00AD01B2">
        <w:rPr>
          <w:b/>
        </w:rPr>
        <w:t>s</w:t>
      </w:r>
      <w:r>
        <w:t xml:space="preserve"> will correspond </w:t>
      </w:r>
      <w:r w:rsidRPr="00BE7A49">
        <w:rPr>
          <w:b/>
        </w:rPr>
        <w:t xml:space="preserve">to </w:t>
      </w:r>
      <w:r>
        <w:rPr>
          <w:b/>
        </w:rPr>
        <w:t>many bank accounts</w:t>
      </w:r>
      <w:r>
        <w:t xml:space="preserve">. </w:t>
      </w:r>
    </w:p>
    <w:p w:rsidR="002E5558" w:rsidRDefault="002E5558" w:rsidP="00E93F31">
      <w:pPr>
        <w:rPr>
          <w:b/>
        </w:rPr>
      </w:pPr>
    </w:p>
    <w:p w:rsidR="002E5558" w:rsidRPr="00AD01B2" w:rsidRDefault="002E5558" w:rsidP="00E93F31">
      <w:pPr>
        <w:numPr>
          <w:ilvl w:val="0"/>
          <w:numId w:val="10"/>
        </w:numPr>
        <w:rPr>
          <w:b/>
        </w:rPr>
      </w:pPr>
      <w:r>
        <w:rPr>
          <w:b/>
        </w:rPr>
        <w:t>@ManyToMany -</w:t>
      </w:r>
      <w:r>
        <w:t xml:space="preserve"> annotation we are telling that our "</w:t>
      </w:r>
      <w:r w:rsidRPr="00CA2148">
        <w:rPr>
          <w:rStyle w:val="CodeChar"/>
        </w:rPr>
        <w:t>fetch</w:t>
      </w:r>
      <w:r>
        <w:t>" will be of type "</w:t>
      </w:r>
      <w:r w:rsidRPr="00CA2148">
        <w:rPr>
          <w:rStyle w:val="CodeChar"/>
        </w:rPr>
        <w:t>EAGER</w:t>
      </w:r>
      <w:r>
        <w:t xml:space="preserve">". It basically means that we want the </w:t>
      </w:r>
      <w:r w:rsidRPr="00CA2148">
        <w:rPr>
          <w:b/>
        </w:rPr>
        <w:t>roles to be loaded</w:t>
      </w:r>
      <w:r>
        <w:t xml:space="preserve"> </w:t>
      </w:r>
      <w:r w:rsidRPr="00CA2148">
        <w:rPr>
          <w:b/>
        </w:rPr>
        <w:t>together</w:t>
      </w:r>
      <w:r>
        <w:t xml:space="preserve"> with the </w:t>
      </w:r>
      <w:r w:rsidRPr="00CA2148">
        <w:rPr>
          <w:b/>
        </w:rPr>
        <w:t>user</w:t>
      </w:r>
      <w:r>
        <w:t xml:space="preserve">. </w:t>
      </w:r>
      <w:r w:rsidRPr="00CA2148">
        <w:rPr>
          <w:b/>
        </w:rPr>
        <w:t xml:space="preserve">Usually that will </w:t>
      </w:r>
      <w:r w:rsidRPr="00CA2148">
        <w:rPr>
          <w:b/>
        </w:rPr>
        <w:lastRenderedPageBreak/>
        <w:t>happen</w:t>
      </w:r>
      <w:r>
        <w:t xml:space="preserve"> when we want to </w:t>
      </w:r>
      <w:r w:rsidRPr="00CA2148">
        <w:rPr>
          <w:b/>
        </w:rPr>
        <w:t>use the roles</w:t>
      </w:r>
      <w:r>
        <w:t xml:space="preserve">, but that's an </w:t>
      </w:r>
      <w:hyperlink r:id="rId38" w:history="1">
        <w:r w:rsidRPr="00CA2148">
          <w:rPr>
            <w:rStyle w:val="Hyperlink"/>
          </w:rPr>
          <w:t>advanced topic</w:t>
        </w:r>
      </w:hyperlink>
      <w:r>
        <w:t xml:space="preserve">. The other annotation will create the </w:t>
      </w:r>
      <w:r w:rsidRPr="00CA2148">
        <w:rPr>
          <w:b/>
        </w:rPr>
        <w:t>joining table</w:t>
      </w:r>
      <w:r>
        <w:t xml:space="preserve"> for our relation and will </w:t>
      </w:r>
      <w:r w:rsidRPr="00CA2148">
        <w:rPr>
          <w:b/>
        </w:rPr>
        <w:t>name it</w:t>
      </w:r>
      <w:r>
        <w:t xml:space="preserve"> "</w:t>
      </w:r>
      <w:r w:rsidRPr="00494E55">
        <w:rPr>
          <w:rStyle w:val="CodeChar"/>
          <w:lang w:val="bg-BG"/>
        </w:rPr>
        <w:t>users_roles</w:t>
      </w:r>
      <w:r>
        <w:t>".</w:t>
      </w:r>
    </w:p>
    <w:p w:rsidR="00AD01B2" w:rsidRDefault="00AD01B2" w:rsidP="00E93F31">
      <w:pPr>
        <w:pStyle w:val="ListParagraph"/>
        <w:rPr>
          <w:b/>
        </w:rPr>
      </w:pPr>
    </w:p>
    <w:p w:rsidR="00CA6EF1" w:rsidRDefault="00CA6EF1" w:rsidP="00E93F31">
      <w:pPr>
        <w:pStyle w:val="ListParagraph"/>
        <w:ind w:left="0"/>
      </w:pPr>
      <w:r w:rsidRPr="00CA6EF1">
        <w:t xml:space="preserve">Now let’s </w:t>
      </w:r>
      <w:r>
        <w:t xml:space="preserve">head back to </w:t>
      </w:r>
      <w:r w:rsidRPr="00CA6EF1">
        <w:t>our</w:t>
      </w:r>
      <w:r w:rsidRPr="00CA6EF1">
        <w:rPr>
          <w:b/>
        </w:rPr>
        <w:t xml:space="preserve"> BankAccount</w:t>
      </w:r>
      <w:r>
        <w:t xml:space="preserve"> entity. Write some code, so it look like this.</w:t>
      </w:r>
    </w:p>
    <w:p w:rsidR="00CA6EF1" w:rsidRDefault="003A5470" w:rsidP="00E93F31">
      <w:pPr>
        <w:pStyle w:val="ListParagraph"/>
        <w:ind w:left="0"/>
      </w:pPr>
      <w:r w:rsidRPr="003A5470">
        <w:rPr>
          <w:noProof/>
          <w:lang w:val="bg-BG" w:eastAsia="bg-BG"/>
        </w:rPr>
        <w:drawing>
          <wp:inline distT="0" distB="0" distL="0" distR="0">
            <wp:extent cx="5210175" cy="5057775"/>
            <wp:effectExtent l="0" t="0" r="9525" b="9525"/>
            <wp:docPr id="56" name="Picture 56" descr="C:\Users\Rado\Desktop\E-BankExercisePics\bankaccount-entity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Rado\Desktop\E-BankExercisePics\bankaccount-entity-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5470">
        <w:rPr>
          <w:lang w:val="bg-BG" w:eastAsia="bg-BG"/>
        </w:rPr>
        <w:t xml:space="preserve"> </w:t>
      </w:r>
    </w:p>
    <w:p w:rsidR="00CA6EF1" w:rsidRDefault="00CA6EF1" w:rsidP="00E93F31">
      <w:pPr>
        <w:pStyle w:val="ListParagraph"/>
        <w:ind w:left="0"/>
      </w:pPr>
      <w:r w:rsidRPr="00CA6EF1">
        <w:rPr>
          <w:noProof/>
          <w:lang w:val="bg-BG" w:eastAsia="bg-BG"/>
        </w:rPr>
        <w:drawing>
          <wp:inline distT="0" distB="0" distL="0" distR="0">
            <wp:extent cx="5448300" cy="2114550"/>
            <wp:effectExtent l="0" t="0" r="0" b="0"/>
            <wp:docPr id="42" name="Picture 42" descr="C:\Users\Rado\Desktop\E-BankExercisePics\bankaccount-entity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Rado\Desktop\E-BankExercisePics\bankaccount-entity-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EF1" w:rsidRDefault="00CA6EF1" w:rsidP="00E93F31">
      <w:pPr>
        <w:pStyle w:val="ListParagraph"/>
        <w:ind w:left="0"/>
      </w:pPr>
    </w:p>
    <w:p w:rsidR="00CA6EF1" w:rsidRDefault="00CA6EF1" w:rsidP="00E93F31">
      <w:pPr>
        <w:pStyle w:val="ListParagraph"/>
        <w:ind w:left="0"/>
      </w:pPr>
      <w:r>
        <w:t>Ok. Those are our entities for now. Let’s see what we have next.</w:t>
      </w:r>
    </w:p>
    <w:p w:rsidR="00CA6EF1" w:rsidRDefault="00CA6EF1" w:rsidP="00E93F31">
      <w:pPr>
        <w:pStyle w:val="Heading3"/>
      </w:pPr>
      <w:r>
        <w:lastRenderedPageBreak/>
        <w:t>Repositories</w:t>
      </w:r>
    </w:p>
    <w:p w:rsidR="00CA6EF1" w:rsidRPr="00CA6EF1" w:rsidRDefault="00CA6EF1" w:rsidP="00E93F31">
      <w:pPr>
        <w:pStyle w:val="ListParagraph"/>
        <w:ind w:left="0"/>
      </w:pPr>
    </w:p>
    <w:p w:rsidR="00AD01B2" w:rsidRDefault="002721C9" w:rsidP="00E93F31">
      <w:r w:rsidRPr="002721C9">
        <w:t>Our next step</w:t>
      </w:r>
      <w:r>
        <w:t xml:space="preserve"> is to get </w:t>
      </w:r>
      <w:r w:rsidR="00C83EE0">
        <w:t>our entities</w:t>
      </w:r>
      <w:r>
        <w:t xml:space="preserve"> from the database. We will do this by creating a </w:t>
      </w:r>
      <w:r w:rsidR="00C83EE0">
        <w:t>some</w:t>
      </w:r>
      <w:r>
        <w:t xml:space="preserve"> repositories.</w:t>
      </w:r>
    </w:p>
    <w:p w:rsidR="002721C9" w:rsidRDefault="002721C9" w:rsidP="00E93F31">
      <w:r>
        <w:t xml:space="preserve">In In </w:t>
      </w:r>
      <w:r w:rsidRPr="00047B8E">
        <w:rPr>
          <w:b/>
        </w:rPr>
        <w:t>java/org/softuni/ebank</w:t>
      </w:r>
      <w:r>
        <w:t xml:space="preserve">  create new package called “</w:t>
      </w:r>
      <w:r>
        <w:rPr>
          <w:b/>
        </w:rPr>
        <w:t>repositories</w:t>
      </w:r>
      <w:r>
        <w:t>”:</w:t>
      </w:r>
    </w:p>
    <w:p w:rsidR="002721C9" w:rsidRDefault="002721C9" w:rsidP="00E93F31">
      <w:r w:rsidRPr="002721C9">
        <w:rPr>
          <w:noProof/>
          <w:lang w:val="bg-BG" w:eastAsia="bg-BG"/>
        </w:rPr>
        <w:drawing>
          <wp:inline distT="0" distB="0" distL="0" distR="0">
            <wp:extent cx="3905250" cy="1419225"/>
            <wp:effectExtent l="0" t="0" r="0" b="9525"/>
            <wp:docPr id="24" name="Picture 24" descr="C:\Users\Rado\Desktop\E-BankExercisePics\name-package-reposi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Rado\Desktop\E-BankExercisePics\name-package-repositori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C9" w:rsidRDefault="002721C9" w:rsidP="00E93F31">
      <w:r>
        <w:t xml:space="preserve">In it create </w:t>
      </w:r>
      <w:r w:rsidRPr="006E1C25">
        <w:rPr>
          <w:b/>
        </w:rPr>
        <w:t>UserRepository</w:t>
      </w:r>
      <w:r>
        <w:t xml:space="preserve">, the important thing here is that it won’t be a class, it will be an </w:t>
      </w:r>
      <w:hyperlink r:id="rId42" w:history="1">
        <w:r w:rsidRPr="003875F2">
          <w:rPr>
            <w:rStyle w:val="Hyperlink"/>
          </w:rPr>
          <w:t>interface</w:t>
        </w:r>
      </w:hyperlink>
      <w:r>
        <w:t xml:space="preserve">. The interface is a special type, which </w:t>
      </w:r>
      <w:r w:rsidRPr="003875F2">
        <w:rPr>
          <w:b/>
        </w:rPr>
        <w:t>can't contain functional methods</w:t>
      </w:r>
      <w:r>
        <w:t xml:space="preserve">. It can </w:t>
      </w:r>
      <w:r w:rsidRPr="003875F2">
        <w:rPr>
          <w:b/>
        </w:rPr>
        <w:t>only</w:t>
      </w:r>
      <w:r>
        <w:t xml:space="preserve"> </w:t>
      </w:r>
      <w:r w:rsidRPr="003875F2">
        <w:rPr>
          <w:b/>
        </w:rPr>
        <w:t>declare them</w:t>
      </w:r>
      <w:r>
        <w:t>.</w:t>
      </w:r>
    </w:p>
    <w:p w:rsidR="002721C9" w:rsidRDefault="00B06997" w:rsidP="00E93F31">
      <w:r>
        <w:pict>
          <v:shape id="_x0000_i1031" type="#_x0000_t75" style="width:258.75pt;height:126.9pt">
            <v:imagedata r:id="rId43" o:title="name-interface-UserRepository"/>
          </v:shape>
        </w:pict>
      </w:r>
    </w:p>
    <w:p w:rsidR="002721C9" w:rsidRDefault="00EF11F5" w:rsidP="00E93F31">
      <w:r>
        <w:t>In it, write the following:</w:t>
      </w:r>
    </w:p>
    <w:p w:rsidR="00A008A5" w:rsidRPr="00A008A5" w:rsidRDefault="00B06997" w:rsidP="00E93F31">
      <w:pPr>
        <w:rPr>
          <w:b/>
        </w:rPr>
      </w:pPr>
      <w:r>
        <w:pict>
          <v:shape id="_x0000_i1032" type="#_x0000_t75" style="width:382.45pt;height:101.95pt">
            <v:imagedata r:id="rId44" o:title="user-repository"/>
          </v:shape>
        </w:pict>
      </w:r>
      <w:r w:rsidR="00A008A5">
        <w:rPr>
          <w:b/>
        </w:rPr>
        <w:t xml:space="preserve"> </w:t>
      </w:r>
    </w:p>
    <w:p w:rsidR="00EF11F5" w:rsidRDefault="00EF11F5" w:rsidP="00E93F31">
      <w:r>
        <w:t xml:space="preserve">As you can see, this </w:t>
      </w:r>
      <w:r w:rsidRPr="0015102A">
        <w:rPr>
          <w:b/>
        </w:rPr>
        <w:t>method is different</w:t>
      </w:r>
      <w:r>
        <w:t xml:space="preserve">. It doesn't have body. Using magic (and </w:t>
      </w:r>
      <w:hyperlink r:id="rId45" w:history="1">
        <w:r w:rsidRPr="0015102A">
          <w:rPr>
            <w:rStyle w:val="Hyperlink"/>
          </w:rPr>
          <w:t>reflection</w:t>
        </w:r>
      </w:hyperlink>
      <w:r>
        <w:t xml:space="preserve">) </w:t>
      </w:r>
      <w:r w:rsidRPr="0015102A">
        <w:rPr>
          <w:b/>
        </w:rPr>
        <w:t>Spring</w:t>
      </w:r>
      <w:r>
        <w:t xml:space="preserve"> will find a </w:t>
      </w:r>
      <w:r w:rsidRPr="0015102A">
        <w:rPr>
          <w:b/>
        </w:rPr>
        <w:t>user</w:t>
      </w:r>
      <w:r>
        <w:t xml:space="preserve"> </w:t>
      </w:r>
      <w:r w:rsidRPr="0015102A">
        <w:rPr>
          <w:b/>
        </w:rPr>
        <w:t>by</w:t>
      </w:r>
      <w:r>
        <w:t xml:space="preserve"> </w:t>
      </w:r>
      <w:r w:rsidRPr="0015102A">
        <w:rPr>
          <w:b/>
        </w:rPr>
        <w:t xml:space="preserve">his </w:t>
      </w:r>
      <w:r>
        <w:rPr>
          <w:b/>
        </w:rPr>
        <w:t>username</w:t>
      </w:r>
      <w:r>
        <w:t xml:space="preserve">. It will use </w:t>
      </w:r>
      <w:r w:rsidRPr="0098261E">
        <w:rPr>
          <w:b/>
        </w:rPr>
        <w:t>reflection</w:t>
      </w:r>
      <w:r>
        <w:t xml:space="preserve"> to get the </w:t>
      </w:r>
      <w:r w:rsidRPr="0098261E">
        <w:rPr>
          <w:b/>
        </w:rPr>
        <w:t>type</w:t>
      </w:r>
      <w:r>
        <w:t xml:space="preserve"> of the </w:t>
      </w:r>
      <w:r w:rsidRPr="0098261E">
        <w:rPr>
          <w:b/>
        </w:rPr>
        <w:t>repository</w:t>
      </w:r>
      <w:r>
        <w:t>, which is our entity "</w:t>
      </w:r>
      <w:r>
        <w:rPr>
          <w:rStyle w:val="CodeChar"/>
        </w:rPr>
        <w:t>User</w:t>
      </w:r>
      <w:r>
        <w:t xml:space="preserve">", then it will get the </w:t>
      </w:r>
      <w:r w:rsidRPr="00DC4741">
        <w:rPr>
          <w:b/>
        </w:rPr>
        <w:t>table</w:t>
      </w:r>
      <w:r>
        <w:t xml:space="preserve"> </w:t>
      </w:r>
      <w:r w:rsidRPr="00DC4741">
        <w:rPr>
          <w:b/>
        </w:rPr>
        <w:t>name</w:t>
      </w:r>
      <w:r>
        <w:t xml:space="preserve"> from the </w:t>
      </w:r>
      <w:r w:rsidRPr="00DC4741">
        <w:rPr>
          <w:b/>
        </w:rPr>
        <w:t>annotation</w:t>
      </w:r>
      <w:r>
        <w:t>. After that, it will split the name of our method into different parts. The first part is "</w:t>
      </w:r>
      <w:r w:rsidRPr="004D69A4">
        <w:rPr>
          <w:rStyle w:val="CodeChar"/>
          <w:lang w:val="bg-BG"/>
        </w:rPr>
        <w:t>findBy</w:t>
      </w:r>
      <w:r>
        <w:t xml:space="preserve">", which means that it will send </w:t>
      </w:r>
      <w:hyperlink r:id="rId46" w:history="1">
        <w:r w:rsidRPr="00DC4741">
          <w:rPr>
            <w:rStyle w:val="Hyperlink"/>
          </w:rPr>
          <w:t>SELECT</w:t>
        </w:r>
      </w:hyperlink>
      <w:r>
        <w:t xml:space="preserve"> </w:t>
      </w:r>
      <w:r w:rsidRPr="00DC4741">
        <w:rPr>
          <w:b/>
        </w:rPr>
        <w:t>query</w:t>
      </w:r>
      <w:r>
        <w:t xml:space="preserve"> to our </w:t>
      </w:r>
      <w:r w:rsidRPr="00DC4741">
        <w:rPr>
          <w:b/>
        </w:rPr>
        <w:t>database</w:t>
      </w:r>
      <w:r>
        <w:t xml:space="preserve">.  Then it will take the </w:t>
      </w:r>
      <w:r w:rsidRPr="00DC4741">
        <w:rPr>
          <w:b/>
        </w:rPr>
        <w:t>second part</w:t>
      </w:r>
      <w:r>
        <w:t xml:space="preserve"> which is "</w:t>
      </w:r>
      <w:r>
        <w:rPr>
          <w:rStyle w:val="CodeChar"/>
        </w:rPr>
        <w:t>Username</w:t>
      </w:r>
      <w:r>
        <w:t xml:space="preserve">" in this case and it will understand that we want to get </w:t>
      </w:r>
      <w:r w:rsidRPr="00DC4741">
        <w:rPr>
          <w:b/>
        </w:rPr>
        <w:t>user</w:t>
      </w:r>
      <w:r>
        <w:t xml:space="preserve"> by a </w:t>
      </w:r>
      <w:r w:rsidRPr="00DC4741">
        <w:rPr>
          <w:b/>
        </w:rPr>
        <w:t>given</w:t>
      </w:r>
      <w:r>
        <w:t xml:space="preserve"> </w:t>
      </w:r>
      <w:r>
        <w:rPr>
          <w:b/>
        </w:rPr>
        <w:t>username</w:t>
      </w:r>
      <w:r>
        <w:t xml:space="preserve">. The </w:t>
      </w:r>
      <w:r w:rsidRPr="00DC4741">
        <w:rPr>
          <w:b/>
        </w:rPr>
        <w:t>generated query</w:t>
      </w:r>
      <w:r>
        <w:t xml:space="preserve"> will look like this "</w:t>
      </w:r>
      <w:r w:rsidRPr="002F0451">
        <w:rPr>
          <w:rStyle w:val="CodeChar"/>
        </w:rPr>
        <w:t xml:space="preserve">SELECT id, </w:t>
      </w:r>
      <w:r>
        <w:rPr>
          <w:rStyle w:val="CodeChar"/>
        </w:rPr>
        <w:t>username</w:t>
      </w:r>
      <w:r w:rsidRPr="002F0451">
        <w:rPr>
          <w:rStyle w:val="CodeChar"/>
        </w:rPr>
        <w:t xml:space="preserve">, </w:t>
      </w:r>
      <w:r>
        <w:rPr>
          <w:rStyle w:val="CodeChar"/>
        </w:rPr>
        <w:t>email</w:t>
      </w:r>
      <w:r w:rsidRPr="002F0451">
        <w:rPr>
          <w:rStyle w:val="CodeChar"/>
        </w:rPr>
        <w:t xml:space="preserve">, password FROM users WHERE </w:t>
      </w:r>
      <w:r>
        <w:rPr>
          <w:rStyle w:val="CodeChar"/>
        </w:rPr>
        <w:t>username</w:t>
      </w:r>
      <w:r w:rsidRPr="002F0451">
        <w:rPr>
          <w:rStyle w:val="CodeChar"/>
        </w:rPr>
        <w:t>={parameter}</w:t>
      </w:r>
      <w:r>
        <w:t>". Anyway, let's move on.</w:t>
      </w:r>
    </w:p>
    <w:p w:rsidR="002721C9" w:rsidRDefault="002721C9" w:rsidP="00E93F31"/>
    <w:p w:rsidR="00EF11F5" w:rsidRDefault="00EF11F5" w:rsidP="00E93F31">
      <w:r>
        <w:t>Ok, it is time to create</w:t>
      </w:r>
      <w:r w:rsidR="00622B40">
        <w:t xml:space="preserve"> the </w:t>
      </w:r>
      <w:r w:rsidR="00622B40" w:rsidRPr="00622B40">
        <w:rPr>
          <w:b/>
        </w:rPr>
        <w:t>RoleRepository</w:t>
      </w:r>
      <w:r w:rsidR="00622B40">
        <w:rPr>
          <w:b/>
        </w:rPr>
        <w:t xml:space="preserve"> </w:t>
      </w:r>
      <w:r w:rsidR="00622B40">
        <w:t>interface:</w:t>
      </w:r>
    </w:p>
    <w:p w:rsidR="00622B40" w:rsidRPr="00622B40" w:rsidRDefault="00B06997" w:rsidP="00E93F31">
      <w:r>
        <w:lastRenderedPageBreak/>
        <w:pict>
          <v:shape id="_x0000_i1033" type="#_x0000_t75" style="width:257.35pt;height:128.3pt">
            <v:imagedata r:id="rId47" o:title="name-interface-RoleRepository"/>
          </v:shape>
        </w:pict>
      </w:r>
    </w:p>
    <w:p w:rsidR="002721C9" w:rsidRDefault="00A008A5" w:rsidP="00E93F31">
      <w:r>
        <w:t>After that, write the following code in it:</w:t>
      </w:r>
    </w:p>
    <w:p w:rsidR="00A008A5" w:rsidRDefault="00B06997" w:rsidP="00E93F31">
      <w:r>
        <w:pict>
          <v:shape id="_x0000_i1034" type="#_x0000_t75" style="width:387.8pt;height:121.55pt">
            <v:imagedata r:id="rId48" o:title="role-repository"/>
          </v:shape>
        </w:pict>
      </w:r>
    </w:p>
    <w:p w:rsidR="00A008A5" w:rsidRDefault="00A008A5" w:rsidP="00E93F31">
      <w:r>
        <w:t xml:space="preserve">The method will get us the </w:t>
      </w:r>
      <w:r w:rsidRPr="00254531">
        <w:rPr>
          <w:b/>
        </w:rPr>
        <w:t>role</w:t>
      </w:r>
      <w:r>
        <w:t xml:space="preserve"> with </w:t>
      </w:r>
      <w:r w:rsidRPr="00254531">
        <w:rPr>
          <w:b/>
        </w:rPr>
        <w:t>given name</w:t>
      </w:r>
      <w:r>
        <w:t>.</w:t>
      </w:r>
      <w:r>
        <w:rPr>
          <w:lang w:val="bg-BG"/>
        </w:rPr>
        <w:t xml:space="preserve"> </w:t>
      </w:r>
      <w:r>
        <w:t xml:space="preserve">It is almost the same as the method in the </w:t>
      </w:r>
      <w:r w:rsidRPr="00F237C5">
        <w:rPr>
          <w:rStyle w:val="CodeChar"/>
        </w:rPr>
        <w:t>UserRepository</w:t>
      </w:r>
      <w:r>
        <w:t xml:space="preserve">, but the </w:t>
      </w:r>
      <w:r w:rsidRPr="003036BE">
        <w:rPr>
          <w:b/>
        </w:rPr>
        <w:t>criteria</w:t>
      </w:r>
      <w:r>
        <w:t xml:space="preserve"> and </w:t>
      </w:r>
      <w:r w:rsidRPr="003036BE">
        <w:rPr>
          <w:b/>
        </w:rPr>
        <w:t>return types</w:t>
      </w:r>
      <w:r>
        <w:t xml:space="preserve"> are </w:t>
      </w:r>
      <w:r w:rsidRPr="003036BE">
        <w:rPr>
          <w:b/>
        </w:rPr>
        <w:t>different</w:t>
      </w:r>
      <w:r>
        <w:t xml:space="preserve">. </w:t>
      </w:r>
    </w:p>
    <w:p w:rsidR="00C83EE0" w:rsidRDefault="00A345D2" w:rsidP="00E93F31">
      <w:r>
        <w:t xml:space="preserve">Here comes the </w:t>
      </w:r>
      <w:r w:rsidRPr="00A345D2">
        <w:rPr>
          <w:b/>
        </w:rPr>
        <w:t>BankAccount</w:t>
      </w:r>
      <w:r>
        <w:t xml:space="preserve"> repository.</w:t>
      </w:r>
    </w:p>
    <w:p w:rsidR="00A345D2" w:rsidRDefault="00A345D2" w:rsidP="00E93F31">
      <w:pPr>
        <w:rPr>
          <w:lang w:val="bg-BG"/>
        </w:rPr>
      </w:pPr>
      <w:r w:rsidRPr="00A345D2">
        <w:rPr>
          <w:noProof/>
          <w:lang w:val="bg-BG" w:eastAsia="bg-BG"/>
        </w:rPr>
        <w:drawing>
          <wp:inline distT="0" distB="0" distL="0" distR="0">
            <wp:extent cx="3267075" cy="1609725"/>
            <wp:effectExtent l="0" t="0" r="9525" b="9525"/>
            <wp:docPr id="43" name="Picture 43" descr="C:\Users\Rado\Desktop\E-BankExercisePics\bankaccount-repository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Rado\Desktop\E-BankExercisePics\bankaccount-repository-nam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5D2" w:rsidRDefault="00A345D2" w:rsidP="00E93F31">
      <w:r>
        <w:t>In it, we write this.</w:t>
      </w:r>
    </w:p>
    <w:p w:rsidR="00A345D2" w:rsidRPr="00A345D2" w:rsidRDefault="00A345D2" w:rsidP="00E93F31">
      <w:r w:rsidRPr="00A345D2">
        <w:rPr>
          <w:noProof/>
          <w:lang w:val="bg-BG" w:eastAsia="bg-BG"/>
        </w:rPr>
        <w:drawing>
          <wp:inline distT="0" distB="0" distL="0" distR="0">
            <wp:extent cx="5572125" cy="1323975"/>
            <wp:effectExtent l="0" t="0" r="9525" b="9525"/>
            <wp:docPr id="44" name="Picture 44" descr="C:\Users\Rado\Desktop\E-BankExercisePics\bankaccount-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Rado\Desktop\E-BankExercisePics\bankaccount-repository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A5" w:rsidRDefault="00A008A5" w:rsidP="00E93F31">
      <w:r>
        <w:t>We are ready with our repositories for now.</w:t>
      </w:r>
    </w:p>
    <w:p w:rsidR="00A008A5" w:rsidRDefault="00A008A5" w:rsidP="00E93F31"/>
    <w:p w:rsidR="00A345D2" w:rsidRDefault="00A345D2" w:rsidP="00E93F31"/>
    <w:p w:rsidR="00A345D2" w:rsidRDefault="00A345D2" w:rsidP="00E93F31">
      <w:pPr>
        <w:pStyle w:val="Heading3"/>
      </w:pPr>
      <w:r>
        <w:lastRenderedPageBreak/>
        <w:t>Services</w:t>
      </w:r>
    </w:p>
    <w:p w:rsidR="00A345D2" w:rsidRDefault="00A345D2" w:rsidP="00A008A5"/>
    <w:p w:rsidR="00A008A5" w:rsidRDefault="00A008A5" w:rsidP="00A008A5">
      <w:r>
        <w:t>The next thing we need to implements is the so called "</w:t>
      </w:r>
      <w:r w:rsidRPr="004D69A4">
        <w:rPr>
          <w:rStyle w:val="CodeChar"/>
          <w:lang w:val="bg-BG"/>
        </w:rPr>
        <w:t>userService</w:t>
      </w:r>
      <w:r>
        <w:t xml:space="preserve">". It is used to get </w:t>
      </w:r>
      <w:r w:rsidRPr="002437B6">
        <w:rPr>
          <w:b/>
        </w:rPr>
        <w:t>user from the database</w:t>
      </w:r>
      <w:r>
        <w:t xml:space="preserve"> and transform it to </w:t>
      </w:r>
      <w:r w:rsidRPr="002437B6">
        <w:rPr>
          <w:b/>
        </w:rPr>
        <w:t>Spring Security</w:t>
      </w:r>
      <w:r>
        <w:t xml:space="preserve"> </w:t>
      </w:r>
      <w:r w:rsidRPr="002437B6">
        <w:rPr>
          <w:rStyle w:val="CodeChar"/>
        </w:rPr>
        <w:t>User</w:t>
      </w:r>
      <w:r>
        <w:t>. Create a new package called "</w:t>
      </w:r>
      <w:r w:rsidRPr="002437B6">
        <w:rPr>
          <w:rStyle w:val="CodeChar"/>
        </w:rPr>
        <w:t>service</w:t>
      </w:r>
      <w:r w:rsidR="00C36493">
        <w:rPr>
          <w:rStyle w:val="CodeChar"/>
        </w:rPr>
        <w:t>s</w:t>
      </w:r>
      <w:r>
        <w:t xml:space="preserve">" in </w:t>
      </w:r>
      <w:r w:rsidRPr="00047B8E">
        <w:rPr>
          <w:b/>
        </w:rPr>
        <w:t>java/org/softuni/ebank</w:t>
      </w:r>
      <w:r>
        <w:t>.</w:t>
      </w:r>
    </w:p>
    <w:p w:rsidR="00A008A5" w:rsidRDefault="00A1088E" w:rsidP="00A008A5">
      <w:r>
        <w:pict>
          <v:shape id="_x0000_i1035" type="#_x0000_t75" style="width:152.2pt;height:173.25pt">
            <v:imagedata r:id="rId51" o:title="package-services-created"/>
          </v:shape>
        </w:pict>
      </w:r>
    </w:p>
    <w:p w:rsidR="00A008A5" w:rsidRDefault="00A008A5" w:rsidP="00AD01B2"/>
    <w:p w:rsidR="00C36493" w:rsidRDefault="00C36493" w:rsidP="00AD01B2">
      <w:r>
        <w:t xml:space="preserve">In the </w:t>
      </w:r>
      <w:r w:rsidRPr="00C36493">
        <w:rPr>
          <w:b/>
        </w:rPr>
        <w:t>services</w:t>
      </w:r>
      <w:r>
        <w:rPr>
          <w:b/>
        </w:rPr>
        <w:t xml:space="preserve"> </w:t>
      </w:r>
      <w:r w:rsidRPr="00C36493">
        <w:t>package</w:t>
      </w:r>
      <w:r>
        <w:t xml:space="preserve"> create class </w:t>
      </w:r>
      <w:r w:rsidRPr="00F80261">
        <w:rPr>
          <w:b/>
        </w:rPr>
        <w:t>UserService</w:t>
      </w:r>
      <w:r>
        <w:t xml:space="preserve"> with the following content:</w:t>
      </w:r>
    </w:p>
    <w:p w:rsidR="00C36493" w:rsidRDefault="00B06997" w:rsidP="00AD01B2">
      <w:r>
        <w:pict>
          <v:shape id="_x0000_i1036" type="#_x0000_t75" style="width:258.05pt;height:129.05pt">
            <v:imagedata r:id="rId52" o:title="UserService-class-name"/>
          </v:shape>
        </w:pict>
      </w:r>
    </w:p>
    <w:p w:rsidR="00A345D2" w:rsidRPr="00E93F31" w:rsidRDefault="00C36493" w:rsidP="00E93F31">
      <w:r w:rsidRPr="00C36493">
        <w:rPr>
          <w:noProof/>
          <w:lang w:val="bg-BG" w:eastAsia="bg-BG"/>
        </w:rPr>
        <w:lastRenderedPageBreak/>
        <w:drawing>
          <wp:inline distT="0" distB="0" distL="0" distR="0">
            <wp:extent cx="5760720" cy="4294823"/>
            <wp:effectExtent l="0" t="0" r="0" b="0"/>
            <wp:docPr id="25" name="Picture 25" descr="C:\Users\Rado\Desktop\E-BankExercisePics\UserService-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Rado\Desktop\E-BankExercisePics\UserService-class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5D2" w:rsidRDefault="005F6294" w:rsidP="00B4083F">
      <w:pPr>
        <w:pStyle w:val="Heading3"/>
      </w:pPr>
      <w:r>
        <w:t>S-</w:t>
      </w:r>
      <w:r w:rsidR="00A345D2">
        <w:t>Configurations</w:t>
      </w:r>
    </w:p>
    <w:p w:rsidR="00C36493" w:rsidRDefault="00C36493" w:rsidP="00AD01B2"/>
    <w:p w:rsidR="00D71831" w:rsidRDefault="00D71831" w:rsidP="00D71831">
      <w:pPr>
        <w:rPr>
          <w:b/>
        </w:rPr>
      </w:pPr>
      <w:r>
        <w:t xml:space="preserve">We've got to the point, where we need to configure our </w:t>
      </w:r>
      <w:r w:rsidRPr="00606421">
        <w:rPr>
          <w:b/>
        </w:rPr>
        <w:t>Security</w:t>
      </w:r>
      <w:r>
        <w:t xml:space="preserve"> module. We should start by creating a new "</w:t>
      </w:r>
      <w:r w:rsidRPr="00606421">
        <w:rPr>
          <w:rStyle w:val="CodeChar"/>
        </w:rPr>
        <w:t>config</w:t>
      </w:r>
      <w:r>
        <w:t xml:space="preserve">" package in </w:t>
      </w:r>
      <w:r w:rsidRPr="00047B8E">
        <w:rPr>
          <w:b/>
        </w:rPr>
        <w:t>java/org/softuni/ebank</w:t>
      </w:r>
      <w:r>
        <w:rPr>
          <w:b/>
        </w:rPr>
        <w:t xml:space="preserve">. </w:t>
      </w:r>
    </w:p>
    <w:p w:rsidR="009F480D" w:rsidRDefault="00B06997" w:rsidP="00D71831">
      <w:pPr>
        <w:rPr>
          <w:b/>
        </w:rPr>
      </w:pPr>
      <w:r>
        <w:rPr>
          <w:b/>
        </w:rPr>
        <w:pict>
          <v:shape id="_x0000_i1037" type="#_x0000_t75" style="width:306.9pt;height:110.85pt">
            <v:imagedata r:id="rId54" o:title="Config-package-name"/>
          </v:shape>
        </w:pict>
      </w:r>
    </w:p>
    <w:p w:rsidR="009F480D" w:rsidRDefault="009F480D" w:rsidP="00D71831">
      <w:pPr>
        <w:rPr>
          <w:b/>
        </w:rPr>
      </w:pPr>
    </w:p>
    <w:p w:rsidR="009F480D" w:rsidRDefault="009F480D" w:rsidP="00D71831">
      <w:r>
        <w:t xml:space="preserve">In our </w:t>
      </w:r>
      <w:r w:rsidRPr="009F480D">
        <w:rPr>
          <w:b/>
        </w:rPr>
        <w:t>config</w:t>
      </w:r>
      <w:r>
        <w:t xml:space="preserve"> package we will create two classes.</w:t>
      </w:r>
    </w:p>
    <w:p w:rsidR="009F480D" w:rsidRDefault="009F480D" w:rsidP="00D71831">
      <w:pPr>
        <w:rPr>
          <w:b/>
        </w:rPr>
      </w:pPr>
      <w:r>
        <w:t xml:space="preserve">The first one is called </w:t>
      </w:r>
      <w:r w:rsidRPr="009F480D">
        <w:rPr>
          <w:b/>
        </w:rPr>
        <w:t>ApplicationBeanConfiguration</w:t>
      </w:r>
      <w:r>
        <w:rPr>
          <w:b/>
        </w:rPr>
        <w:t>:</w:t>
      </w:r>
    </w:p>
    <w:p w:rsidR="009F480D" w:rsidRDefault="009F480D" w:rsidP="00D71831">
      <w:r w:rsidRPr="009F480D">
        <w:rPr>
          <w:noProof/>
          <w:lang w:val="bg-BG" w:eastAsia="bg-BG"/>
        </w:rPr>
        <w:lastRenderedPageBreak/>
        <w:drawing>
          <wp:inline distT="0" distB="0" distL="0" distR="0">
            <wp:extent cx="3267075" cy="1628775"/>
            <wp:effectExtent l="0" t="0" r="9525" b="9525"/>
            <wp:docPr id="26" name="Picture 26" descr="C:\Users\Rado\Desktop\E-BankExercisePics\ApplicationBeanConfiguration-class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Rado\Desktop\E-BankExercisePics\ApplicationBeanConfiguration-class-nam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0D" w:rsidRDefault="009F480D" w:rsidP="00D71831">
      <w:r>
        <w:t xml:space="preserve">We will be using this class for configuring </w:t>
      </w:r>
      <w:r w:rsidR="00D13BEA">
        <w:t xml:space="preserve">our </w:t>
      </w:r>
      <w:r w:rsidR="00D13BEA" w:rsidRPr="00D13BEA">
        <w:rPr>
          <w:b/>
        </w:rPr>
        <w:t>BCryptPasswordEncoder</w:t>
      </w:r>
      <w:r w:rsidR="00D13BEA">
        <w:rPr>
          <w:b/>
        </w:rPr>
        <w:t xml:space="preserve"> </w:t>
      </w:r>
      <w:r w:rsidR="00D13BEA" w:rsidRPr="00D13BEA">
        <w:t>used</w:t>
      </w:r>
      <w:r w:rsidR="00D13BEA">
        <w:t xml:space="preserve"> for encoding users’ passwords.</w:t>
      </w:r>
    </w:p>
    <w:p w:rsidR="00D13BEA" w:rsidRDefault="00B06997" w:rsidP="00D71831">
      <w:r>
        <w:pict>
          <v:shape id="_x0000_i1038" type="#_x0000_t75" style="width:330.75pt;height:137.25pt">
            <v:imagedata r:id="rId56" o:title="ApplicationBeanConfiguration-class"/>
          </v:shape>
        </w:pict>
      </w:r>
    </w:p>
    <w:p w:rsidR="00D13BEA" w:rsidRDefault="00D13BEA" w:rsidP="00D13BEA">
      <w:pPr>
        <w:pStyle w:val="ListParagraph"/>
        <w:numPr>
          <w:ilvl w:val="0"/>
          <w:numId w:val="12"/>
        </w:numPr>
      </w:pPr>
      <w:r w:rsidRPr="00D13BEA">
        <w:rPr>
          <w:b/>
        </w:rPr>
        <w:t>@Configuration</w:t>
      </w:r>
      <w:r>
        <w:rPr>
          <w:b/>
        </w:rPr>
        <w:t xml:space="preserve"> - </w:t>
      </w:r>
      <w:r w:rsidRPr="00D13BEA">
        <w:t xml:space="preserve">indicates that a class declares one or more </w:t>
      </w:r>
      <w:r w:rsidRPr="00D13BEA">
        <w:rPr>
          <w:b/>
        </w:rPr>
        <w:t>@Bean</w:t>
      </w:r>
      <w:r w:rsidRPr="00D13BEA">
        <w:t xml:space="preserve"> methods and may be processed by Spring</w:t>
      </w:r>
      <w:r>
        <w:t>, but more for that in the Java MVC Frameworks – Spring @ SoftUni.</w:t>
      </w:r>
    </w:p>
    <w:p w:rsidR="00D13BEA" w:rsidRDefault="00D13BEA" w:rsidP="00D13BEA"/>
    <w:p w:rsidR="00D13BEA" w:rsidRDefault="00D13BEA" w:rsidP="00D13BEA">
      <w:r>
        <w:t xml:space="preserve">The second class that we must implement in the </w:t>
      </w:r>
      <w:r w:rsidRPr="00D13BEA">
        <w:rPr>
          <w:b/>
        </w:rPr>
        <w:t>config</w:t>
      </w:r>
      <w:r>
        <w:t xml:space="preserve"> package is </w:t>
      </w:r>
      <w:r w:rsidRPr="00D13BEA">
        <w:rPr>
          <w:b/>
        </w:rPr>
        <w:t>ApplicationSecurityConfiguration</w:t>
      </w:r>
      <w:r>
        <w:t>:</w:t>
      </w:r>
    </w:p>
    <w:p w:rsidR="00D13BEA" w:rsidRPr="00D13BEA" w:rsidRDefault="00B06997" w:rsidP="00D13BEA">
      <w:r>
        <w:pict>
          <v:shape id="_x0000_i1039" type="#_x0000_t75" style="width:260.9pt;height:128.3pt">
            <v:imagedata r:id="rId57" o:title="ApplicationSecurityConfiguration-class-name"/>
          </v:shape>
        </w:pict>
      </w:r>
    </w:p>
    <w:p w:rsidR="00D71831" w:rsidRDefault="00B152D2" w:rsidP="00AD01B2">
      <w:r>
        <w:t xml:space="preserve">Here is the part, where things can get very messy. You must </w:t>
      </w:r>
      <w:r w:rsidRPr="00B152D2">
        <w:rPr>
          <w:b/>
        </w:rPr>
        <w:t>be very careful</w:t>
      </w:r>
      <w:r>
        <w:t xml:space="preserve"> when creating your Security Configuration, check two or three times that you re-wrote the configuration correct. In our configuration class we will have two methods.</w:t>
      </w:r>
    </w:p>
    <w:p w:rsidR="00B152D2" w:rsidRDefault="00B152D2" w:rsidP="00AD01B2">
      <w:r>
        <w:t xml:space="preserve">The first one is called </w:t>
      </w:r>
      <w:r w:rsidRPr="00B152D2">
        <w:rPr>
          <w:b/>
        </w:rPr>
        <w:t>configure</w:t>
      </w:r>
      <w:r>
        <w:rPr>
          <w:b/>
        </w:rPr>
        <w:t xml:space="preserve"> </w:t>
      </w:r>
      <w:r w:rsidRPr="00B152D2">
        <w:t>an</w:t>
      </w:r>
      <w:r>
        <w:t>d it is used to configure our permited urls and login parameters:</w:t>
      </w:r>
    </w:p>
    <w:p w:rsidR="00B152D2" w:rsidRDefault="00B152D2" w:rsidP="00AD01B2"/>
    <w:p w:rsidR="00B152D2" w:rsidRDefault="00B152D2" w:rsidP="00AD01B2"/>
    <w:p w:rsidR="00B152D2" w:rsidRDefault="00B06997" w:rsidP="00AD01B2">
      <w:r>
        <w:lastRenderedPageBreak/>
        <w:pict>
          <v:shape id="_x0000_i1040" type="#_x0000_t75" style="width:453.05pt;height:429.85pt">
            <v:imagedata r:id="rId58" o:title="ApplicationSecurityConfiguration-class-1"/>
          </v:shape>
        </w:pict>
      </w:r>
    </w:p>
    <w:p w:rsidR="00B152D2" w:rsidRDefault="00B152D2" w:rsidP="00AD01B2"/>
    <w:p w:rsidR="00B152D2" w:rsidRDefault="00B152D2" w:rsidP="00AD01B2">
      <w:r>
        <w:t>The second one generates a token repository for our logged in user.</w:t>
      </w:r>
    </w:p>
    <w:p w:rsidR="00B152D2" w:rsidRDefault="00B152D2" w:rsidP="00AD01B2">
      <w:r w:rsidRPr="00B152D2">
        <w:rPr>
          <w:noProof/>
          <w:lang w:val="bg-BG" w:eastAsia="bg-BG"/>
        </w:rPr>
        <w:drawing>
          <wp:inline distT="0" distB="0" distL="0" distR="0">
            <wp:extent cx="5760720" cy="1307206"/>
            <wp:effectExtent l="0" t="0" r="0" b="7620"/>
            <wp:docPr id="27" name="Picture 27" descr="C:\Users\Rado\Desktop\E-BankExercisePics\ApplicationSecurityConfiguration-clas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Rado\Desktop\E-BankExercisePics\ApplicationSecurityConfiguration-class-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0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D2" w:rsidRDefault="00B152D2" w:rsidP="00AD01B2"/>
    <w:p w:rsidR="00B152D2" w:rsidRDefault="00C36158" w:rsidP="00AD01B2">
      <w:r>
        <w:t>We are ready with our security.</w:t>
      </w:r>
    </w:p>
    <w:p w:rsidR="007562F6" w:rsidRDefault="007562F6" w:rsidP="00AD01B2"/>
    <w:p w:rsidR="007562F6" w:rsidRDefault="007562F6" w:rsidP="00AD01B2"/>
    <w:p w:rsidR="007562F6" w:rsidRDefault="007562F6" w:rsidP="00AD01B2"/>
    <w:p w:rsidR="00C36158" w:rsidRDefault="005F6294" w:rsidP="00B4083F">
      <w:pPr>
        <w:pStyle w:val="Heading3"/>
      </w:pPr>
      <w:r>
        <w:lastRenderedPageBreak/>
        <w:t>S-</w:t>
      </w:r>
      <w:r w:rsidR="00C36158">
        <w:t>Views</w:t>
      </w:r>
    </w:p>
    <w:p w:rsidR="00C36158" w:rsidRDefault="00C36158" w:rsidP="00C36158"/>
    <w:p w:rsidR="00C36158" w:rsidRDefault="00C36158" w:rsidP="00C36158">
      <w:r>
        <w:t xml:space="preserve">The next thing we have to do is create our views, but first let’s take a look at our </w:t>
      </w:r>
      <w:r w:rsidRPr="00C36158">
        <w:rPr>
          <w:b/>
        </w:rPr>
        <w:t>resources folder</w:t>
      </w:r>
      <w:r>
        <w:t>.</w:t>
      </w:r>
    </w:p>
    <w:p w:rsidR="003D5450" w:rsidRDefault="00C36158" w:rsidP="00AD01B2">
      <w:r>
        <w:t xml:space="preserve">We have </w:t>
      </w:r>
      <w:r w:rsidRPr="00EB01BF">
        <w:rPr>
          <w:b/>
        </w:rPr>
        <w:t>static</w:t>
      </w:r>
      <w:r>
        <w:t xml:space="preserve"> resources like stylesheets and scripts(those will be given to you)</w:t>
      </w:r>
      <w:r w:rsidR="003D5450">
        <w:t>.</w:t>
      </w:r>
    </w:p>
    <w:p w:rsidR="003D5450" w:rsidRDefault="003D5450" w:rsidP="00AD01B2">
      <w:r w:rsidRPr="003D5450">
        <w:rPr>
          <w:noProof/>
          <w:lang w:val="bg-BG" w:eastAsia="bg-BG"/>
        </w:rPr>
        <w:drawing>
          <wp:inline distT="0" distB="0" distL="0" distR="0">
            <wp:extent cx="1924050" cy="2085975"/>
            <wp:effectExtent l="0" t="0" r="0" b="9525"/>
            <wp:docPr id="28" name="Picture 28" descr="C:\Users\Rado\Desktop\E-BankExercisePics\Resources-fold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Rado\Desktop\E-BankExercisePics\Resources-folder-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F6" w:rsidRDefault="00C36158" w:rsidP="00AD01B2">
      <w:r>
        <w:t xml:space="preserve"> </w:t>
      </w:r>
      <w:r w:rsidR="003D5450">
        <w:t>A</w:t>
      </w:r>
      <w:r>
        <w:t xml:space="preserve">nd we have a </w:t>
      </w:r>
      <w:r w:rsidRPr="00EB01BF">
        <w:rPr>
          <w:b/>
        </w:rPr>
        <w:t>templates</w:t>
      </w:r>
      <w:r>
        <w:t xml:space="preserve"> folder. Our views stay in templates folder</w:t>
      </w:r>
      <w:r w:rsidR="003D5450">
        <w:t>.</w:t>
      </w:r>
    </w:p>
    <w:p w:rsidR="003D5450" w:rsidRDefault="00B06997" w:rsidP="00AD01B2">
      <w:r>
        <w:pict>
          <v:shape id="_x0000_i1041" type="#_x0000_t75" style="width:149.35pt;height:5in">
            <v:imagedata r:id="rId61" o:title="Resources-folder-2"/>
          </v:shape>
        </w:pict>
      </w:r>
    </w:p>
    <w:p w:rsidR="003D5450" w:rsidRDefault="003D5450" w:rsidP="00AD01B2"/>
    <w:p w:rsidR="003D5450" w:rsidRDefault="003D5450" w:rsidP="00AD01B2"/>
    <w:p w:rsidR="003D5450" w:rsidRDefault="003D5450" w:rsidP="00AD01B2">
      <w:r>
        <w:lastRenderedPageBreak/>
        <w:t xml:space="preserve">Every time we want to create a view the html code will be given. For now we have to create the following things. </w:t>
      </w:r>
    </w:p>
    <w:p w:rsidR="003D5450" w:rsidRDefault="003D5450" w:rsidP="00AD01B2">
      <w:r>
        <w:t xml:space="preserve">In </w:t>
      </w:r>
      <w:r w:rsidRPr="003D5450">
        <w:rPr>
          <w:b/>
        </w:rPr>
        <w:t>fragments</w:t>
      </w:r>
      <w:r>
        <w:t xml:space="preserve"> folder(you will have to create it in </w:t>
      </w:r>
      <w:r w:rsidRPr="003D5450">
        <w:rPr>
          <w:b/>
        </w:rPr>
        <w:t>resources/templates</w:t>
      </w:r>
      <w:r>
        <w:t xml:space="preserve"> if you don’t have it ) create new </w:t>
      </w:r>
      <w:r w:rsidRPr="003D5450">
        <w:rPr>
          <w:b/>
        </w:rPr>
        <w:t>html file</w:t>
      </w:r>
      <w:r>
        <w:rPr>
          <w:b/>
        </w:rPr>
        <w:t xml:space="preserve"> </w:t>
      </w:r>
      <w:r>
        <w:t xml:space="preserve">called </w:t>
      </w:r>
      <w:r w:rsidRPr="001E4F01">
        <w:rPr>
          <w:b/>
        </w:rPr>
        <w:t>head</w:t>
      </w:r>
      <w:r>
        <w:t>:</w:t>
      </w:r>
    </w:p>
    <w:p w:rsidR="003D5450" w:rsidRDefault="003D5450" w:rsidP="00AD01B2">
      <w:r w:rsidRPr="003D5450">
        <w:rPr>
          <w:noProof/>
          <w:lang w:val="bg-BG" w:eastAsia="bg-BG"/>
        </w:rPr>
        <w:drawing>
          <wp:inline distT="0" distB="0" distL="0" distR="0">
            <wp:extent cx="3257550" cy="1609725"/>
            <wp:effectExtent l="0" t="0" r="0" b="9525"/>
            <wp:docPr id="29" name="Picture 29" descr="C:\Users\Rado\Desktop\E-BankExercisePics\head-fragment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ado\Desktop\E-BankExercisePics\head-fragment-nam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450" w:rsidRDefault="003D5450" w:rsidP="00AD01B2"/>
    <w:p w:rsidR="003D5450" w:rsidRDefault="003D5450" w:rsidP="00AD01B2">
      <w:r w:rsidRPr="001E4F01">
        <w:rPr>
          <w:b/>
        </w:rPr>
        <w:t>Delete</w:t>
      </w:r>
      <w:r>
        <w:t xml:space="preserve"> everything from it and </w:t>
      </w:r>
      <w:r w:rsidRPr="001E4F01">
        <w:rPr>
          <w:b/>
        </w:rPr>
        <w:t>paste</w:t>
      </w:r>
      <w:r>
        <w:t xml:space="preserve"> the following html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450" w:rsidTr="003D5450">
        <w:trPr>
          <w:trHeight w:val="3161"/>
        </w:trPr>
        <w:tc>
          <w:tcPr>
            <w:tcW w:w="9062" w:type="dxa"/>
          </w:tcPr>
          <w:p w:rsidR="003D5450" w:rsidRPr="003D5450" w:rsidRDefault="003D5450" w:rsidP="003D5450">
            <w:pPr>
              <w:rPr>
                <w:lang w:val="bg-BG"/>
              </w:rPr>
            </w:pPr>
            <w:r w:rsidRPr="003D5450">
              <w:rPr>
                <w:lang w:val="bg-BG"/>
              </w:rPr>
              <w:t>&lt;th:block th:fragment&gt;</w:t>
            </w:r>
          </w:p>
          <w:p w:rsidR="003D5450" w:rsidRPr="003D5450" w:rsidRDefault="003D5450" w:rsidP="003D5450">
            <w:pPr>
              <w:rPr>
                <w:lang w:val="bg-BG"/>
              </w:rPr>
            </w:pPr>
            <w:r w:rsidRPr="003D5450">
              <w:rPr>
                <w:lang w:val="bg-BG"/>
              </w:rPr>
              <w:t xml:space="preserve">    &lt;meta charset="UTF-8"&gt;</w:t>
            </w:r>
          </w:p>
          <w:p w:rsidR="003D5450" w:rsidRPr="003D5450" w:rsidRDefault="003D5450" w:rsidP="003D5450">
            <w:pPr>
              <w:rPr>
                <w:lang w:val="bg-BG"/>
              </w:rPr>
            </w:pPr>
            <w:r w:rsidRPr="003D5450">
              <w:rPr>
                <w:lang w:val="bg-BG"/>
              </w:rPr>
              <w:t xml:space="preserve">    &lt;meta name="viewport" content="width=device-width, initial-scale=1.0"&gt;</w:t>
            </w:r>
          </w:p>
          <w:p w:rsidR="003D5450" w:rsidRPr="003D5450" w:rsidRDefault="003D5450" w:rsidP="003D5450">
            <w:pPr>
              <w:rPr>
                <w:lang w:val="bg-BG"/>
              </w:rPr>
            </w:pPr>
            <w:r w:rsidRPr="003D5450">
              <w:rPr>
                <w:lang w:val="bg-BG"/>
              </w:rPr>
              <w:t xml:space="preserve">    &lt;title&gt;E-Bank&lt;/title&gt;</w:t>
            </w:r>
          </w:p>
          <w:p w:rsidR="003D5450" w:rsidRPr="003D5450" w:rsidRDefault="003D5450" w:rsidP="003D5450">
            <w:pPr>
              <w:rPr>
                <w:lang w:val="bg-BG"/>
              </w:rPr>
            </w:pPr>
            <w:r w:rsidRPr="003D5450">
              <w:rPr>
                <w:lang w:val="bg-BG"/>
              </w:rPr>
              <w:t xml:space="preserve">    &lt;link rel="stylesheet" th:href="@{/css/bootstrap.min.css}"&gt;</w:t>
            </w:r>
          </w:p>
          <w:p w:rsidR="003D5450" w:rsidRPr="003D5450" w:rsidRDefault="003D5450" w:rsidP="003D5450">
            <w:pPr>
              <w:rPr>
                <w:lang w:val="bg-BG"/>
              </w:rPr>
            </w:pPr>
            <w:r w:rsidRPr="003D5450">
              <w:rPr>
                <w:lang w:val="bg-BG"/>
              </w:rPr>
              <w:t xml:space="preserve">    &lt;link rel="stylesheet" th:href="@{/css/style.css}"&gt;</w:t>
            </w:r>
          </w:p>
          <w:p w:rsidR="003D5450" w:rsidRPr="003D5450" w:rsidRDefault="003D5450" w:rsidP="003D5450">
            <w:pPr>
              <w:rPr>
                <w:lang w:val="bg-BG"/>
              </w:rPr>
            </w:pPr>
            <w:r w:rsidRPr="003D5450">
              <w:rPr>
                <w:lang w:val="bg-BG"/>
              </w:rPr>
              <w:t xml:space="preserve">    &lt;script src="/js/jquery-3.3.1.min.js"&gt;&lt;/script&gt;</w:t>
            </w:r>
          </w:p>
          <w:p w:rsidR="003D5450" w:rsidRPr="003D5450" w:rsidRDefault="003D5450" w:rsidP="003D5450">
            <w:pPr>
              <w:rPr>
                <w:lang w:val="bg-BG"/>
              </w:rPr>
            </w:pPr>
            <w:r w:rsidRPr="003D5450">
              <w:rPr>
                <w:lang w:val="bg-BG"/>
              </w:rPr>
              <w:t xml:space="preserve">    &lt;script src="/js/bootstrap.min.js"&gt;&lt;/script&gt;</w:t>
            </w:r>
          </w:p>
          <w:p w:rsidR="003D5450" w:rsidRPr="001E4F01" w:rsidRDefault="003D5450" w:rsidP="003D5450">
            <w:r w:rsidRPr="003D5450">
              <w:t>&lt;/th:block&gt;</w:t>
            </w:r>
          </w:p>
        </w:tc>
      </w:tr>
    </w:tbl>
    <w:p w:rsidR="001E4F01" w:rsidRDefault="001E4F01" w:rsidP="00AD01B2"/>
    <w:p w:rsidR="003D5450" w:rsidRDefault="001E4F01" w:rsidP="00AD01B2">
      <w:r>
        <w:t xml:space="preserve">Next fragment we are going to create is called </w:t>
      </w:r>
      <w:r w:rsidRPr="001E4F01">
        <w:rPr>
          <w:b/>
        </w:rPr>
        <w:t>footer</w:t>
      </w:r>
      <w:r>
        <w:t xml:space="preserve">(it stays at the bottom of </w:t>
      </w:r>
      <w:r w:rsidR="007A0967">
        <w:t>our</w:t>
      </w:r>
      <w:r>
        <w:t xml:space="preserve"> page</w:t>
      </w:r>
      <w:r w:rsidR="007A0967">
        <w:t>s</w:t>
      </w:r>
      <w:r>
        <w:t>).</w:t>
      </w:r>
    </w:p>
    <w:p w:rsidR="001E4F01" w:rsidRDefault="007A0967" w:rsidP="00AD01B2">
      <w:r w:rsidRPr="007A0967">
        <w:rPr>
          <w:noProof/>
          <w:lang w:val="bg-BG" w:eastAsia="bg-BG"/>
        </w:rPr>
        <w:drawing>
          <wp:inline distT="0" distB="0" distL="0" distR="0">
            <wp:extent cx="3286125" cy="1619250"/>
            <wp:effectExtent l="0" t="0" r="9525" b="0"/>
            <wp:docPr id="31" name="Picture 31" descr="C:\Users\Rado\Desktop\E-BankExercisePics\footer-fragment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Rado\Desktop\E-BankExercisePics\footer-fragment-nam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967" w:rsidRDefault="007A0967" w:rsidP="00AD01B2">
      <w:r>
        <w:t xml:space="preserve">Again </w:t>
      </w:r>
      <w:r w:rsidRPr="007A0967">
        <w:rPr>
          <w:b/>
        </w:rPr>
        <w:t>delete</w:t>
      </w:r>
      <w:r>
        <w:t xml:space="preserve"> everything and paste this:</w:t>
      </w:r>
    </w:p>
    <w:p w:rsidR="007A0967" w:rsidRDefault="007A0967" w:rsidP="00AD01B2"/>
    <w:p w:rsidR="007A0967" w:rsidRDefault="007A0967" w:rsidP="00AD01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0967" w:rsidTr="007A0967">
        <w:trPr>
          <w:trHeight w:val="1984"/>
        </w:trPr>
        <w:tc>
          <w:tcPr>
            <w:tcW w:w="9062" w:type="dxa"/>
          </w:tcPr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lastRenderedPageBreak/>
              <w:t>&lt;th:block th:fragment&gt;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&lt;footer class="footer py-3 fixed-bottom"&gt;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&lt;div class="container-fluid"&gt;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&lt;div class="container-fluid text-center"&gt;© CopyRight Abazov Web Design Studios 2018. All rights reserved.&lt;/div&gt;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&lt;/div&gt;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&lt;/footer&gt;</w:t>
            </w:r>
          </w:p>
          <w:p w:rsidR="007A0967" w:rsidRDefault="007A0967" w:rsidP="007A0967">
            <w:r w:rsidRPr="007A0967">
              <w:t>&lt;/th:block&gt;</w:t>
            </w:r>
          </w:p>
        </w:tc>
      </w:tr>
    </w:tbl>
    <w:p w:rsidR="007A0967" w:rsidRDefault="007A0967" w:rsidP="00AD01B2"/>
    <w:p w:rsidR="007A0967" w:rsidRDefault="007A0967" w:rsidP="00AD01B2">
      <w:r>
        <w:t xml:space="preserve">The third fragment in our </w:t>
      </w:r>
      <w:r w:rsidRPr="003D5450">
        <w:rPr>
          <w:b/>
        </w:rPr>
        <w:t>resources/templates</w:t>
      </w:r>
      <w:r>
        <w:rPr>
          <w:b/>
        </w:rPr>
        <w:t>/fragments</w:t>
      </w:r>
      <w:r>
        <w:t xml:space="preserve"> will be the </w:t>
      </w:r>
      <w:r w:rsidRPr="007A0967">
        <w:rPr>
          <w:b/>
        </w:rPr>
        <w:t>navbar</w:t>
      </w:r>
      <w:r>
        <w:rPr>
          <w:b/>
        </w:rPr>
        <w:t xml:space="preserve"> </w:t>
      </w:r>
      <w:r w:rsidRPr="007A0967">
        <w:t>fragment</w:t>
      </w:r>
      <w:r>
        <w:t>.</w:t>
      </w:r>
    </w:p>
    <w:p w:rsidR="007A0967" w:rsidRDefault="007A0967" w:rsidP="00AD01B2">
      <w:r w:rsidRPr="007A0967">
        <w:rPr>
          <w:noProof/>
          <w:lang w:val="bg-BG" w:eastAsia="bg-BG"/>
        </w:rPr>
        <w:drawing>
          <wp:inline distT="0" distB="0" distL="0" distR="0">
            <wp:extent cx="3276600" cy="1628775"/>
            <wp:effectExtent l="0" t="0" r="0" b="9525"/>
            <wp:docPr id="32" name="Picture 32" descr="C:\Users\Rado\Desktop\E-BankExercisePics\navbar-fragment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Rado\Desktop\E-BankExercisePics\navbar-fragment-nam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967" w:rsidRDefault="007A0967" w:rsidP="00AD01B2">
      <w:r>
        <w:t xml:space="preserve">Again we </w:t>
      </w:r>
      <w:r w:rsidRPr="007A0967">
        <w:rPr>
          <w:b/>
        </w:rPr>
        <w:t>delete</w:t>
      </w:r>
      <w:r>
        <w:t xml:space="preserve"> everything from it and </w:t>
      </w:r>
      <w:r w:rsidRPr="00F80261">
        <w:rPr>
          <w:b/>
        </w:rPr>
        <w:t>paste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0967" w:rsidTr="007A0967">
        <w:tc>
          <w:tcPr>
            <w:tcW w:w="9062" w:type="dxa"/>
          </w:tcPr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>&lt;th:block th:fragment&gt;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&lt;nav class="navbar navbar-expand-lg navbar-dark bg-color-dark"&gt;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&lt;a class="navbar-brand h4" th:href="@{/}"&gt;E-Bank™&lt;/a&gt;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&lt;button class="navbar-toggler navbar-toggler-right" type="button" data-toggle="collapse" data-target="#navbarSupportedContent" aria-controls="navbarSupportedContent" aria-expanded="false" aria-label="Toggle navigation"&gt;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&lt;span class="navbar-toggler-icon"&gt;&lt;/span&gt;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&lt;/button&gt;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&lt;div class="collapse navbar-collapse justify-content-end row" id="navbarSupportedContent"&gt;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&lt;ul class="navbar-nav ml-auto"&gt;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&lt;li class="nav-item active col-md-4"&gt;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&lt;a class="nav-link h5" th:href="@{/home}"&gt;Home&lt;/a&gt;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&lt;/li&gt;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&lt;th:block sec:authorize="isAnonymous()"&gt;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&lt;li class="nav-item active col-md-4"&gt;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lastRenderedPageBreak/>
              <w:t xml:space="preserve">                        &lt;a class="nav-link h5" th:href="@{/login}"&gt;Login&lt;/a&gt;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&lt;/li&gt;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&lt;li class="nav-item active col-md-4"&gt;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    &lt;a class="nav-link h5" th:href="@{/register}"&gt;Register&lt;/a&gt;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&lt;/li&gt;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&lt;/th:block&gt;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&lt;th:block sec:authorize="isAuthenticated()"&gt;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&lt;li class="nav-item active col-md-4"&gt;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    &lt;a class="nav-link h5" th:href="@{/transactions}"&gt;Transactions&lt;/a&gt;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&lt;/li&gt;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&lt;li class="nav-item active col-md-4"&gt;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    &lt;form th:action="@{/logout}" th:method="post"&gt;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        &lt;button class="nav-link h5 border-0 text-white bg-transparent" th:href="@{/logout}"&gt;Logout&lt;/button&gt;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    &lt;/form&gt;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    &lt;/li&gt;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    &lt;/th:block&gt;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    &lt;/ul&gt;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    &lt;/div&gt;</w:t>
            </w:r>
          </w:p>
          <w:p w:rsidR="007A0967" w:rsidRPr="007A0967" w:rsidRDefault="007A0967" w:rsidP="007A0967">
            <w:pPr>
              <w:rPr>
                <w:lang w:val="bg-BG"/>
              </w:rPr>
            </w:pPr>
            <w:r w:rsidRPr="007A0967">
              <w:rPr>
                <w:lang w:val="bg-BG"/>
              </w:rPr>
              <w:t xml:space="preserve">    &lt;/nav&gt;</w:t>
            </w:r>
          </w:p>
          <w:p w:rsidR="007A0967" w:rsidRDefault="007A0967" w:rsidP="007A0967">
            <w:r w:rsidRPr="007A0967">
              <w:t>&lt;/th:block&gt;</w:t>
            </w:r>
          </w:p>
        </w:tc>
      </w:tr>
    </w:tbl>
    <w:p w:rsidR="007A0967" w:rsidRDefault="007A0967" w:rsidP="00AD01B2">
      <w:r>
        <w:lastRenderedPageBreak/>
        <w:t>What buttons will be shown in the navbar depends on</w:t>
      </w:r>
      <w:r w:rsidR="00F80261">
        <w:t xml:space="preserve"> that</w:t>
      </w:r>
      <w:r>
        <w:t xml:space="preserve"> are we </w:t>
      </w:r>
      <w:r w:rsidRPr="007A0967">
        <w:rPr>
          <w:b/>
        </w:rPr>
        <w:t>logged in</w:t>
      </w:r>
      <w:r>
        <w:t xml:space="preserve"> or </w:t>
      </w:r>
      <w:r w:rsidRPr="007A0967">
        <w:rPr>
          <w:b/>
        </w:rPr>
        <w:t>not</w:t>
      </w:r>
      <w:r>
        <w:t xml:space="preserve">. That’s come from </w:t>
      </w:r>
      <w:r w:rsidRPr="007A0967">
        <w:rPr>
          <w:b/>
        </w:rPr>
        <w:t>Thymeleaf Security</w:t>
      </w:r>
      <w:r>
        <w:t xml:space="preserve"> dependency we added earlier.</w:t>
      </w:r>
    </w:p>
    <w:p w:rsidR="007A0967" w:rsidRDefault="007A0967" w:rsidP="00AD01B2">
      <w:pPr>
        <w:rPr>
          <w:b/>
        </w:rPr>
      </w:pPr>
      <w:r>
        <w:t xml:space="preserve">Our final fragment will be the </w:t>
      </w:r>
      <w:r w:rsidRPr="007A0967">
        <w:rPr>
          <w:b/>
        </w:rPr>
        <w:t>layout fragment</w:t>
      </w:r>
      <w:r w:rsidR="0041432B">
        <w:rPr>
          <w:b/>
        </w:rPr>
        <w:t>.</w:t>
      </w:r>
    </w:p>
    <w:p w:rsidR="0041432B" w:rsidRDefault="0041432B" w:rsidP="00AD01B2">
      <w:r w:rsidRPr="0041432B">
        <w:rPr>
          <w:noProof/>
          <w:lang w:val="bg-BG" w:eastAsia="bg-BG"/>
        </w:rPr>
        <w:drawing>
          <wp:inline distT="0" distB="0" distL="0" distR="0">
            <wp:extent cx="3286125" cy="1628775"/>
            <wp:effectExtent l="0" t="0" r="9525" b="9525"/>
            <wp:docPr id="33" name="Picture 33" descr="C:\Users\Rado\Desktop\E-BankExercisePics\layout-fragment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Rado\Desktop\E-BankExercisePics\layout-fragment-nam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2B" w:rsidRDefault="0041432B" w:rsidP="00AD01B2">
      <w:r>
        <w:t xml:space="preserve">You guesed right. We </w:t>
      </w:r>
      <w:r w:rsidRPr="0041432B">
        <w:rPr>
          <w:b/>
        </w:rPr>
        <w:t>delete</w:t>
      </w:r>
      <w:r>
        <w:t xml:space="preserve"> everything and </w:t>
      </w:r>
      <w:r w:rsidRPr="00F80261">
        <w:rPr>
          <w:b/>
        </w:rPr>
        <w:t>paste:</w:t>
      </w:r>
    </w:p>
    <w:p w:rsidR="0041432B" w:rsidRDefault="0041432B" w:rsidP="00AD01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1432B" w:rsidTr="0041432B">
        <w:tc>
          <w:tcPr>
            <w:tcW w:w="9062" w:type="dxa"/>
          </w:tcPr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lastRenderedPageBreak/>
              <w:t>&lt;!DOCTYPE html&gt;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>&lt;html lang="en" xmlns:th="http://www.thymeleaf.org" xmlns:sec="http://www.thymeleaf.org/extras/spring-security"&gt;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>&lt;head&gt;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&lt;th:block th:include="~{fragments/head}"&gt;&lt;/th:block&gt;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>&lt;/head&gt;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>&lt;body&gt;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&lt;header&gt;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    &lt;th:block th:include="~{fragments/navbar}"&gt;&lt;/th:block&gt;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&lt;/header&gt;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&lt;main class="bg"&gt;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    &lt;div class="jumbotron col-md-11 mx-5"&gt;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        &lt;th:block th:include="${view}"&gt;&lt;/th:block&gt;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    &lt;/div&gt;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&lt;/main&gt;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&lt;footer&gt;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    &lt;th:block th:include="~{fragments/footer}"&gt;&lt;/th:block&gt;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 xml:space="preserve">    &lt;/footer&gt;</w:t>
            </w:r>
          </w:p>
          <w:p w:rsidR="0041432B" w:rsidRPr="0041432B" w:rsidRDefault="0041432B" w:rsidP="0041432B">
            <w:pPr>
              <w:rPr>
                <w:lang w:val="bg-BG"/>
              </w:rPr>
            </w:pPr>
            <w:r w:rsidRPr="0041432B">
              <w:rPr>
                <w:lang w:val="bg-BG"/>
              </w:rPr>
              <w:t>&lt;/body&gt;</w:t>
            </w:r>
          </w:p>
          <w:p w:rsidR="0041432B" w:rsidRDefault="0041432B" w:rsidP="0041432B">
            <w:r w:rsidRPr="0041432B">
              <w:t>&lt;/html&gt;</w:t>
            </w:r>
          </w:p>
        </w:tc>
      </w:tr>
    </w:tbl>
    <w:p w:rsidR="0041432B" w:rsidRDefault="0041432B" w:rsidP="00AD01B2">
      <w:r>
        <w:t xml:space="preserve">In our layout we have our </w:t>
      </w:r>
      <w:r w:rsidRPr="00F80261">
        <w:rPr>
          <w:b/>
        </w:rPr>
        <w:t>head</w:t>
      </w:r>
      <w:r>
        <w:t xml:space="preserve">, </w:t>
      </w:r>
      <w:r w:rsidRPr="00F80261">
        <w:rPr>
          <w:b/>
        </w:rPr>
        <w:t>navbar</w:t>
      </w:r>
      <w:r>
        <w:t xml:space="preserve"> and </w:t>
      </w:r>
      <w:r w:rsidRPr="00F80261">
        <w:rPr>
          <w:b/>
        </w:rPr>
        <w:t>footer</w:t>
      </w:r>
      <w:r>
        <w:t xml:space="preserve"> included via </w:t>
      </w:r>
      <w:r w:rsidRPr="0041432B">
        <w:rPr>
          <w:b/>
        </w:rPr>
        <w:t>Thymeleaf</w:t>
      </w:r>
      <w:r>
        <w:t xml:space="preserve"> and every time we want to open a given page, Thymeleaf will include only the needed view, so we won’t be needing to insert the head, the navbar and the footer.</w:t>
      </w:r>
    </w:p>
    <w:p w:rsidR="0041432B" w:rsidRDefault="0041432B" w:rsidP="00AD01B2"/>
    <w:p w:rsidR="0096292A" w:rsidRDefault="005F6294" w:rsidP="00B4083F">
      <w:pPr>
        <w:pStyle w:val="Heading3"/>
      </w:pPr>
      <w:r>
        <w:t>S-</w:t>
      </w:r>
      <w:r w:rsidR="00F76600">
        <w:t>Home</w:t>
      </w:r>
      <w:r w:rsidR="0096292A">
        <w:t xml:space="preserve"> </w:t>
      </w:r>
      <w:r w:rsidR="00F76600">
        <w:t>Page</w:t>
      </w:r>
    </w:p>
    <w:p w:rsidR="00A345D2" w:rsidRPr="00A345D2" w:rsidRDefault="00A345D2" w:rsidP="00A345D2"/>
    <w:p w:rsidR="0096292A" w:rsidRDefault="00F76600" w:rsidP="0096292A">
      <w:r>
        <w:t>Now</w:t>
      </w:r>
      <w:r w:rsidR="0096292A">
        <w:t xml:space="preserve"> we will need some index and home views.</w:t>
      </w:r>
    </w:p>
    <w:p w:rsidR="0096292A" w:rsidRDefault="0096292A" w:rsidP="0096292A">
      <w:r>
        <w:t xml:space="preserve">Inside </w:t>
      </w:r>
      <w:r w:rsidRPr="003D5450">
        <w:rPr>
          <w:b/>
        </w:rPr>
        <w:t>resources/templates</w:t>
      </w:r>
      <w:r>
        <w:rPr>
          <w:b/>
        </w:rPr>
        <w:t xml:space="preserve"> </w:t>
      </w:r>
      <w:r>
        <w:t xml:space="preserve">create new html file named </w:t>
      </w:r>
      <w:r w:rsidRPr="00883A50">
        <w:rPr>
          <w:b/>
        </w:rPr>
        <w:t>index</w:t>
      </w:r>
      <w:r w:rsidR="00883A50">
        <w:rPr>
          <w:b/>
        </w:rPr>
        <w:t>.</w:t>
      </w:r>
    </w:p>
    <w:p w:rsidR="0096292A" w:rsidRPr="0096292A" w:rsidRDefault="0096292A" w:rsidP="0096292A">
      <w:r w:rsidRPr="0096292A">
        <w:rPr>
          <w:noProof/>
          <w:lang w:val="bg-BG" w:eastAsia="bg-BG"/>
        </w:rPr>
        <w:lastRenderedPageBreak/>
        <w:drawing>
          <wp:inline distT="0" distB="0" distL="0" distR="0">
            <wp:extent cx="3286125" cy="1647825"/>
            <wp:effectExtent l="0" t="0" r="9525" b="9525"/>
            <wp:docPr id="34" name="Picture 34" descr="C:\Users\Rado\Desktop\E-BankExercisePics\index-view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Rado\Desktop\E-BankExercisePics\index-view-nam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2B" w:rsidRDefault="0096292A" w:rsidP="00AD01B2">
      <w:r>
        <w:t xml:space="preserve">And </w:t>
      </w:r>
      <w:r w:rsidRPr="00F80261">
        <w:rPr>
          <w:b/>
        </w:rPr>
        <w:t>paste</w:t>
      </w:r>
      <w:r>
        <w:t xml:space="preserve"> this after you </w:t>
      </w:r>
      <w:r w:rsidRPr="00F80261">
        <w:rPr>
          <w:b/>
        </w:rPr>
        <w:t>delete</w:t>
      </w:r>
      <w:r>
        <w:t xml:space="preserve"> the given text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6292A" w:rsidTr="0096292A">
        <w:tc>
          <w:tcPr>
            <w:tcW w:w="9062" w:type="dxa"/>
          </w:tcPr>
          <w:p w:rsidR="0096292A" w:rsidRPr="0096292A" w:rsidRDefault="0096292A" w:rsidP="0096292A">
            <w:pPr>
              <w:rPr>
                <w:lang w:val="bg-BG"/>
              </w:rPr>
            </w:pPr>
            <w:r w:rsidRPr="0096292A">
              <w:rPr>
                <w:lang w:val="bg-BG"/>
              </w:rPr>
              <w:t>&lt;th:block&gt;</w:t>
            </w:r>
          </w:p>
          <w:p w:rsidR="0096292A" w:rsidRPr="0096292A" w:rsidRDefault="0096292A" w:rsidP="0096292A">
            <w:pPr>
              <w:rPr>
                <w:lang w:val="bg-BG"/>
              </w:rPr>
            </w:pPr>
            <w:r w:rsidRPr="0096292A">
              <w:rPr>
                <w:lang w:val="bg-BG"/>
              </w:rPr>
              <w:t xml:space="preserve">    &lt;h1 class="text-center"&gt;Welcome to E-Bank&lt;/h1&gt;</w:t>
            </w:r>
          </w:p>
          <w:p w:rsidR="0096292A" w:rsidRPr="0096292A" w:rsidRDefault="0096292A" w:rsidP="0096292A">
            <w:pPr>
              <w:rPr>
                <w:lang w:val="bg-BG"/>
              </w:rPr>
            </w:pPr>
            <w:r w:rsidRPr="0096292A">
              <w:rPr>
                <w:lang w:val="bg-BG"/>
              </w:rPr>
              <w:t xml:space="preserve">    &lt;p class="text-center"&gt;Online Banking System&lt;/p&gt;</w:t>
            </w:r>
          </w:p>
          <w:p w:rsidR="0096292A" w:rsidRPr="0096292A" w:rsidRDefault="0096292A" w:rsidP="0096292A">
            <w:pPr>
              <w:rPr>
                <w:lang w:val="bg-BG"/>
              </w:rPr>
            </w:pPr>
            <w:r w:rsidRPr="0096292A">
              <w:rPr>
                <w:lang w:val="bg-BG"/>
              </w:rPr>
              <w:t xml:space="preserve">    &lt;hr/&gt;</w:t>
            </w:r>
          </w:p>
          <w:p w:rsidR="0096292A" w:rsidRPr="0096292A" w:rsidRDefault="0096292A" w:rsidP="0096292A">
            <w:pPr>
              <w:rPr>
                <w:lang w:val="bg-BG"/>
              </w:rPr>
            </w:pPr>
            <w:r w:rsidRPr="0096292A">
              <w:rPr>
                <w:lang w:val="bg-BG"/>
              </w:rPr>
              <w:t xml:space="preserve">    &lt;p sec:authorize="isAnonymous()" class="text-center"&gt;If you have an account &lt;a th:href="@{/login}"&gt;Login&lt;/a&gt;, if you don't - &lt;a th:href="@{/register}"&gt;Register&lt;/a&gt;&lt;/p&gt;</w:t>
            </w:r>
          </w:p>
          <w:p w:rsidR="0096292A" w:rsidRDefault="0096292A" w:rsidP="0096292A">
            <w:r w:rsidRPr="0096292A">
              <w:t>&lt;/th:block&gt;</w:t>
            </w:r>
          </w:p>
        </w:tc>
      </w:tr>
    </w:tbl>
    <w:p w:rsidR="0096292A" w:rsidRDefault="0096292A" w:rsidP="00AD01B2"/>
    <w:p w:rsidR="0096292A" w:rsidRDefault="00883A50" w:rsidP="00AD01B2">
      <w:r>
        <w:t xml:space="preserve">Again inside </w:t>
      </w:r>
      <w:r w:rsidRPr="003D5450">
        <w:rPr>
          <w:b/>
        </w:rPr>
        <w:t>resources/templates</w:t>
      </w:r>
      <w:r>
        <w:rPr>
          <w:b/>
        </w:rPr>
        <w:t xml:space="preserve"> </w:t>
      </w:r>
      <w:r>
        <w:t xml:space="preserve">create another html file named </w:t>
      </w:r>
      <w:r w:rsidRPr="00883A50">
        <w:rPr>
          <w:b/>
        </w:rPr>
        <w:t>home</w:t>
      </w:r>
      <w:r>
        <w:rPr>
          <w:b/>
        </w:rPr>
        <w:t xml:space="preserve"> </w:t>
      </w:r>
      <w:r>
        <w:t xml:space="preserve">and inside of it </w:t>
      </w:r>
      <w:r w:rsidRPr="00F80261">
        <w:rPr>
          <w:b/>
        </w:rPr>
        <w:t>paste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83A50" w:rsidTr="00883A50">
        <w:tc>
          <w:tcPr>
            <w:tcW w:w="9062" w:type="dxa"/>
          </w:tcPr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>&lt;th:block&gt;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&lt;h1 class="text-center" th:text="|Hello, ${username}|"&gt;&lt;/h1&gt;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&lt;p class="text-center"&gt;Your bank accounts are listed below.&lt;/p&gt;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&lt;hr /&gt;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&lt;p class="text-center"&gt;If you want to create an account, click &lt;a th:href="@{/accounts/create}"&gt;Here&lt;/a&gt;&lt;/p&gt;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&lt;div class="d-flex justify-content-center align-items-center container"&gt;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&lt;table class="table table-striped"&gt;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&lt;thead&gt;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&lt;tr&gt;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&lt;th scope="col"&gt;#&lt;/th&gt;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&lt;th scope="col"&gt;IBan&lt;/th&gt;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&lt;th scope="col"&gt;Balance&lt;/th&gt;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&lt;th scope="col"&gt;Actions&lt;/th&gt;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&lt;/tr&gt;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&lt;/thead&gt;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lastRenderedPageBreak/>
              <w:t xml:space="preserve">            &lt;tbody&gt;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&lt;th:block th:each="account, iter : ${accounts}"&gt;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&lt;tr&gt;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    &lt;td scope="row" th:text="${iter.index + 1}"&gt;&lt;/td&gt;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    &lt;td scope="row" th:text="${account.iban}"&gt;&lt;/td&gt;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    &lt;td scope="row" th:text="${account.balance}"&gt;&lt;/td&gt;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    &lt;td scope="row"&gt;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        &lt;a th:href="@{/accounts/deposit/{id}(id=${account.id})}" class="btn btn-success"&gt;Deposit&lt;/a&gt;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        &lt;a th:href="@{/accounts/withdraw/{id}(id=${account.id})}" class="btn btn-danger"&gt;Withdraw&lt;/a&gt;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        &lt;a th:href="@{/accounts/transfer/{id}(id=${account.id})}" class="btn btn-info"&gt;Transfer&lt;/a&gt;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    &lt;/td&gt;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    &lt;/tr&gt;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&lt;/th:block&gt;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    &lt;/tbody&gt;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    &lt;/table&gt;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  <w:r w:rsidRPr="00883A50">
              <w:rPr>
                <w:lang w:val="bg-BG"/>
              </w:rPr>
              <w:t xml:space="preserve">    &lt;/div&gt;</w:t>
            </w:r>
          </w:p>
          <w:p w:rsidR="00883A50" w:rsidRPr="00883A50" w:rsidRDefault="00883A50" w:rsidP="00883A50">
            <w:pPr>
              <w:rPr>
                <w:lang w:val="bg-BG"/>
              </w:rPr>
            </w:pPr>
          </w:p>
          <w:p w:rsidR="00883A50" w:rsidRDefault="00883A50" w:rsidP="00883A50">
            <w:r w:rsidRPr="00883A50">
              <w:t>&lt;/th:block&gt;</w:t>
            </w:r>
          </w:p>
        </w:tc>
      </w:tr>
    </w:tbl>
    <w:p w:rsidR="00883A50" w:rsidRPr="00883A50" w:rsidRDefault="00883A50" w:rsidP="00AD01B2"/>
    <w:p w:rsidR="00883A50" w:rsidRDefault="00883A50" w:rsidP="00AD01B2">
      <w:pPr>
        <w:rPr>
          <w:b/>
        </w:rPr>
      </w:pPr>
      <w:r>
        <w:t xml:space="preserve">Next step is to create a package </w:t>
      </w:r>
      <w:r w:rsidRPr="00883A50">
        <w:rPr>
          <w:b/>
        </w:rPr>
        <w:t>controllers</w:t>
      </w:r>
      <w:r>
        <w:rPr>
          <w:b/>
        </w:rPr>
        <w:t xml:space="preserve"> </w:t>
      </w:r>
      <w:r>
        <w:t xml:space="preserve">inside </w:t>
      </w:r>
      <w:r w:rsidRPr="00047B8E">
        <w:rPr>
          <w:b/>
        </w:rPr>
        <w:t>java/org/softuni/ebank</w:t>
      </w:r>
      <w:r>
        <w:rPr>
          <w:b/>
        </w:rPr>
        <w:t>.</w:t>
      </w:r>
    </w:p>
    <w:p w:rsidR="00883A50" w:rsidRDefault="00883A50" w:rsidP="00AD01B2">
      <w:r w:rsidRPr="00883A50">
        <w:rPr>
          <w:noProof/>
          <w:lang w:val="bg-BG" w:eastAsia="bg-BG"/>
        </w:rPr>
        <w:drawing>
          <wp:inline distT="0" distB="0" distL="0" distR="0">
            <wp:extent cx="2009775" cy="2657475"/>
            <wp:effectExtent l="0" t="0" r="9525" b="9525"/>
            <wp:docPr id="35" name="Picture 35" descr="C:\Users\Rado\Desktop\E-BankExercisePics\Controllers-package-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Rado\Desktop\E-BankExercisePics\Controllers-package-create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50" w:rsidRDefault="00955352" w:rsidP="00AD01B2">
      <w:pPr>
        <w:rPr>
          <w:b/>
        </w:rPr>
      </w:pPr>
      <w:r>
        <w:lastRenderedPageBreak/>
        <w:t>Th</w:t>
      </w:r>
      <w:r w:rsidR="00F80261">
        <w:t>e</w:t>
      </w:r>
      <w:r>
        <w:t xml:space="preserve"> first controller we are going to create is </w:t>
      </w:r>
      <w:r w:rsidRPr="00955352">
        <w:rPr>
          <w:b/>
        </w:rPr>
        <w:t>HomeController</w:t>
      </w:r>
      <w:r>
        <w:t xml:space="preserve"> and it stays in the newly created “</w:t>
      </w:r>
      <w:r w:rsidRPr="00955352">
        <w:rPr>
          <w:b/>
        </w:rPr>
        <w:t>co</w:t>
      </w:r>
      <w:r>
        <w:rPr>
          <w:b/>
        </w:rPr>
        <w:t>n</w:t>
      </w:r>
      <w:r w:rsidRPr="00955352">
        <w:rPr>
          <w:b/>
        </w:rPr>
        <w:t>trollers</w:t>
      </w:r>
      <w:r>
        <w:t>” package.</w:t>
      </w:r>
    </w:p>
    <w:p w:rsidR="00D94953" w:rsidRDefault="00D94953" w:rsidP="00AD01B2">
      <w:pPr>
        <w:rPr>
          <w:b/>
        </w:rPr>
      </w:pPr>
      <w:r w:rsidRPr="00D94953">
        <w:rPr>
          <w:b/>
          <w:noProof/>
          <w:lang w:val="bg-BG" w:eastAsia="bg-BG"/>
        </w:rPr>
        <w:drawing>
          <wp:inline distT="0" distB="0" distL="0" distR="0">
            <wp:extent cx="3295650" cy="1628775"/>
            <wp:effectExtent l="0" t="0" r="0" b="9525"/>
            <wp:docPr id="36" name="Picture 36" descr="C:\Users\Rado\Desktop\E-BankExercisePics\home-controller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Rado\Desktop\E-BankExercisePics\home-controller-name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53" w:rsidRDefault="00D94953" w:rsidP="00AD01B2">
      <w:r w:rsidRPr="00D94953">
        <w:rPr>
          <w:b/>
        </w:rPr>
        <w:t>HomeController</w:t>
      </w:r>
      <w:r>
        <w:t xml:space="preserve"> must look like this:</w:t>
      </w:r>
    </w:p>
    <w:p w:rsidR="00D94953" w:rsidRDefault="00867524" w:rsidP="00AD01B2">
      <w:r w:rsidRPr="00867524">
        <w:rPr>
          <w:noProof/>
          <w:lang w:val="bg-BG" w:eastAsia="bg-BG"/>
        </w:rPr>
        <w:drawing>
          <wp:inline distT="0" distB="0" distL="0" distR="0">
            <wp:extent cx="5760720" cy="4045967"/>
            <wp:effectExtent l="0" t="0" r="0" b="0"/>
            <wp:docPr id="57" name="Picture 57" descr="C:\Users\Rado\Desktop\E-BankExercisePics\home-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Rado\Desktop\E-BankExercisePics\home-controlle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53" w:rsidRDefault="00D94953" w:rsidP="00AD01B2"/>
    <w:p w:rsidR="00DF765A" w:rsidRPr="00DF765A" w:rsidRDefault="00DF765A" w:rsidP="00DF765A">
      <w:pPr>
        <w:numPr>
          <w:ilvl w:val="0"/>
          <w:numId w:val="12"/>
        </w:numPr>
        <w:rPr>
          <w:b/>
        </w:rPr>
      </w:pPr>
      <w:r w:rsidRPr="00DF765A">
        <w:rPr>
          <w:b/>
        </w:rPr>
        <w:t>@PreAuthorize(“isAuthenticated()”)</w:t>
      </w:r>
      <w:r>
        <w:rPr>
          <w:b/>
        </w:rPr>
        <w:t xml:space="preserve"> – </w:t>
      </w:r>
      <w:r>
        <w:t>this means that</w:t>
      </w:r>
      <w:r w:rsidR="00F80261">
        <w:t xml:space="preserve"> the</w:t>
      </w:r>
      <w:r>
        <w:t xml:space="preserve"> </w:t>
      </w:r>
      <w:r w:rsidRPr="00F80261">
        <w:rPr>
          <w:b/>
        </w:rPr>
        <w:t>home</w:t>
      </w:r>
      <w:r>
        <w:t xml:space="preserve"> action can be accessed only when we have </w:t>
      </w:r>
      <w:r w:rsidRPr="00F80261">
        <w:rPr>
          <w:b/>
        </w:rPr>
        <w:t>logged in</w:t>
      </w:r>
      <w:r>
        <w:t xml:space="preserve"> user.</w:t>
      </w:r>
    </w:p>
    <w:p w:rsidR="00D94953" w:rsidRDefault="00D94953" w:rsidP="00AD01B2">
      <w:r>
        <w:t xml:space="preserve">Now </w:t>
      </w:r>
      <w:r w:rsidR="00F76600">
        <w:t>if we run the application(and you have done everything described above correctly) we should be able to see our index page.</w:t>
      </w:r>
    </w:p>
    <w:p w:rsidR="00F76600" w:rsidRDefault="00F76600" w:rsidP="00AD01B2">
      <w:r w:rsidRPr="00F76600">
        <w:rPr>
          <w:noProof/>
          <w:lang w:val="bg-BG" w:eastAsia="bg-BG"/>
        </w:rPr>
        <w:lastRenderedPageBreak/>
        <w:drawing>
          <wp:inline distT="0" distB="0" distL="0" distR="0">
            <wp:extent cx="5760720" cy="3151748"/>
            <wp:effectExtent l="0" t="0" r="0" b="0"/>
            <wp:docPr id="39" name="Picture 39" descr="C:\Users\Rado\Desktop\E-BankExercisePic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Rado\Desktop\E-BankExercisePics\index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8AC" w:rsidRDefault="00A748AC" w:rsidP="00AD01B2"/>
    <w:p w:rsidR="00A748AC" w:rsidRPr="00A748AC" w:rsidRDefault="00A748AC" w:rsidP="00A748AC">
      <w:r w:rsidRPr="00A748AC">
        <w:t xml:space="preserve">If you've downloaded the </w:t>
      </w:r>
      <w:r w:rsidRPr="00A748AC">
        <w:rPr>
          <w:b/>
        </w:rPr>
        <w:t>skeleton</w:t>
      </w:r>
      <w:r w:rsidRPr="00A748AC">
        <w:t xml:space="preserve">, this is your </w:t>
      </w:r>
      <w:r w:rsidRPr="00A748AC">
        <w:rPr>
          <w:b/>
          <w:u w:val="single"/>
        </w:rPr>
        <w:t>starting point</w:t>
      </w:r>
      <w:r w:rsidRPr="00A748AC">
        <w:rPr>
          <w:u w:val="single"/>
        </w:rPr>
        <w:t>.</w:t>
      </w:r>
      <w:r w:rsidRPr="00A748AC">
        <w:t xml:space="preserve"> After importing it and run the application you should see the index page. So we have our index page and spring create a database for us</w:t>
      </w:r>
      <w:r>
        <w:t xml:space="preserve"> but we have no functionality.</w:t>
      </w:r>
    </w:p>
    <w:p w:rsidR="00F76600" w:rsidRDefault="00F76600" w:rsidP="00AD01B2"/>
    <w:p w:rsidR="00F76600" w:rsidRDefault="005F6294" w:rsidP="00E93F31">
      <w:pPr>
        <w:pStyle w:val="Heading2"/>
      </w:pPr>
      <w:r>
        <w:rPr>
          <w:lang w:val="en-US"/>
        </w:rPr>
        <w:t>S-</w:t>
      </w:r>
      <w:r w:rsidR="00F76600">
        <w:t>User Registration and Login</w:t>
      </w:r>
    </w:p>
    <w:p w:rsidR="00A345D2" w:rsidRDefault="00705588" w:rsidP="00A345D2">
      <w:r>
        <w:t xml:space="preserve">If we click on register or login, nothing happens. That’s because </w:t>
      </w:r>
      <w:r w:rsidR="008400BF">
        <w:t>we don’t have views and controllers to register and login.</w:t>
      </w:r>
    </w:p>
    <w:p w:rsidR="008400BF" w:rsidRDefault="008400BF" w:rsidP="00A345D2">
      <w:r>
        <w:t>Great, first we create some views.</w:t>
      </w:r>
    </w:p>
    <w:p w:rsidR="008400BF" w:rsidRDefault="008400BF" w:rsidP="00A345D2">
      <w:r>
        <w:t xml:space="preserve">Inside </w:t>
      </w:r>
      <w:r w:rsidRPr="003D5450">
        <w:rPr>
          <w:b/>
        </w:rPr>
        <w:t>resources/templates</w:t>
      </w:r>
      <w:r>
        <w:t xml:space="preserve"> we create a folder “</w:t>
      </w:r>
      <w:r w:rsidRPr="008400BF">
        <w:rPr>
          <w:b/>
        </w:rPr>
        <w:t>users</w:t>
      </w:r>
      <w:r>
        <w:t>”</w:t>
      </w:r>
      <w:r>
        <w:rPr>
          <w:b/>
        </w:rPr>
        <w:t xml:space="preserve">. </w:t>
      </w:r>
      <w:r>
        <w:t>In it we will put our views, that are related to the user.</w:t>
      </w:r>
    </w:p>
    <w:p w:rsidR="008400BF" w:rsidRDefault="008400BF" w:rsidP="00A345D2">
      <w:r>
        <w:t xml:space="preserve">First, we create the </w:t>
      </w:r>
      <w:r w:rsidRPr="008400BF">
        <w:rPr>
          <w:b/>
        </w:rPr>
        <w:t>register</w:t>
      </w:r>
      <w:r>
        <w:t xml:space="preserve"> view. </w:t>
      </w:r>
    </w:p>
    <w:p w:rsidR="008400BF" w:rsidRDefault="008400BF" w:rsidP="00A345D2">
      <w:r w:rsidRPr="008400BF">
        <w:rPr>
          <w:noProof/>
          <w:lang w:val="bg-BG" w:eastAsia="bg-BG"/>
        </w:rPr>
        <w:drawing>
          <wp:inline distT="0" distB="0" distL="0" distR="0">
            <wp:extent cx="3286125" cy="1609725"/>
            <wp:effectExtent l="0" t="0" r="9525" b="9525"/>
            <wp:docPr id="46" name="Picture 46" descr="C:\Users\Rado\Desktop\E-BankExercisePics\register-user-view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Rado\Desktop\E-BankExercisePics\register-user-view-name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0BF" w:rsidRDefault="008400BF" w:rsidP="00A345D2">
      <w:r>
        <w:t xml:space="preserve">Like before, we </w:t>
      </w:r>
      <w:r w:rsidRPr="008400BF">
        <w:rPr>
          <w:b/>
        </w:rPr>
        <w:t>delete</w:t>
      </w:r>
      <w:r>
        <w:t xml:space="preserve"> everything and we </w:t>
      </w:r>
      <w:r w:rsidRPr="008400BF">
        <w:rPr>
          <w:b/>
        </w:rPr>
        <w:t>put</w:t>
      </w:r>
      <w:r>
        <w:t xml:space="preserve"> this in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00BF" w:rsidTr="008400BF">
        <w:tc>
          <w:tcPr>
            <w:tcW w:w="9062" w:type="dxa"/>
          </w:tcPr>
          <w:p w:rsidR="008400BF" w:rsidRDefault="008400BF" w:rsidP="008400BF">
            <w:r>
              <w:t>&lt;th:block&gt;</w:t>
            </w:r>
          </w:p>
          <w:p w:rsidR="008400BF" w:rsidRDefault="008400BF" w:rsidP="008400BF">
            <w:r>
              <w:lastRenderedPageBreak/>
              <w:t xml:space="preserve">    &lt;div class="text-center"&gt;</w:t>
            </w:r>
          </w:p>
          <w:p w:rsidR="008400BF" w:rsidRDefault="008400BF" w:rsidP="008400BF">
            <w:r>
              <w:t xml:space="preserve">        &lt;h1&gt;Register&lt;/h1&gt;</w:t>
            </w:r>
          </w:p>
          <w:p w:rsidR="008400BF" w:rsidRDefault="008400BF" w:rsidP="008400BF">
            <w:r>
              <w:t xml:space="preserve">        &lt;hr /&gt;</w:t>
            </w:r>
          </w:p>
          <w:p w:rsidR="008400BF" w:rsidRDefault="008400BF" w:rsidP="008400BF">
            <w:r>
              <w:t xml:space="preserve">        &lt;div class="d-flex justify-content-center align-items-center container "&gt;</w:t>
            </w:r>
          </w:p>
          <w:p w:rsidR="008400BF" w:rsidRDefault="008400BF" w:rsidP="008400BF">
            <w:r>
              <w:t xml:space="preserve">            &lt;form class="col-md-4" th:action="@{/register}" th:method="post" th:object="${userBindingModel}"&gt;</w:t>
            </w:r>
          </w:p>
          <w:p w:rsidR="008400BF" w:rsidRDefault="008400BF" w:rsidP="008400BF">
            <w:r>
              <w:t xml:space="preserve">                &lt;div class="form-group"&gt;</w:t>
            </w:r>
          </w:p>
          <w:p w:rsidR="008400BF" w:rsidRDefault="008400BF" w:rsidP="008400BF">
            <w:r>
              <w:t xml:space="preserve">                    &lt;label for="username"&gt;Username&lt;/label&gt;</w:t>
            </w:r>
          </w:p>
          <w:p w:rsidR="008400BF" w:rsidRDefault="008400BF" w:rsidP="008400BF">
            <w:r>
              <w:t xml:space="preserve">                    &lt;input type="text" class="form-control" id="username" placeholder="Enter username" th:field="*{username}" required&gt;</w:t>
            </w:r>
          </w:p>
          <w:p w:rsidR="008400BF" w:rsidRDefault="008400BF" w:rsidP="008400BF">
            <w:r>
              <w:t xml:space="preserve">                &lt;/div&gt;</w:t>
            </w:r>
          </w:p>
          <w:p w:rsidR="008400BF" w:rsidRDefault="008400BF" w:rsidP="008400BF">
            <w:r>
              <w:t xml:space="preserve">                &lt;div class="form-group"&gt;</w:t>
            </w:r>
          </w:p>
          <w:p w:rsidR="008400BF" w:rsidRDefault="008400BF" w:rsidP="008400BF">
            <w:r>
              <w:t xml:space="preserve">                    &lt;label for="email"&gt;Email address&lt;/label&gt;</w:t>
            </w:r>
          </w:p>
          <w:p w:rsidR="008400BF" w:rsidRDefault="008400BF" w:rsidP="008400BF">
            <w:r>
              <w:t xml:space="preserve">                    &lt;input type="email" class="form-control" id="email" aria-describedby="emailHelp" placeholder="Enter email" th:field="*{email}" required&gt;</w:t>
            </w:r>
          </w:p>
          <w:p w:rsidR="008400BF" w:rsidRDefault="008400BF" w:rsidP="008400BF">
            <w:r>
              <w:t xml:space="preserve">                &lt;/div&gt;</w:t>
            </w:r>
          </w:p>
          <w:p w:rsidR="008400BF" w:rsidRDefault="008400BF" w:rsidP="008400BF">
            <w:r>
              <w:t xml:space="preserve">                &lt;div class="form-group"&gt;</w:t>
            </w:r>
          </w:p>
          <w:p w:rsidR="008400BF" w:rsidRDefault="008400BF" w:rsidP="008400BF">
            <w:r>
              <w:t xml:space="preserve">                    &lt;label for="password"&gt;Password&lt;/label&gt;</w:t>
            </w:r>
          </w:p>
          <w:p w:rsidR="008400BF" w:rsidRDefault="008400BF" w:rsidP="008400BF">
            <w:r>
              <w:t xml:space="preserve">                    &lt;input type="password" class="form-control" id="password" placeholder="Password" th:field="*{password}" required&gt;</w:t>
            </w:r>
          </w:p>
          <w:p w:rsidR="008400BF" w:rsidRDefault="008400BF" w:rsidP="008400BF">
            <w:r>
              <w:t xml:space="preserve">                &lt;/div&gt;</w:t>
            </w:r>
          </w:p>
          <w:p w:rsidR="008400BF" w:rsidRDefault="008400BF" w:rsidP="008400BF">
            <w:r>
              <w:t xml:space="preserve">                &lt;div class="form-group"&gt;</w:t>
            </w:r>
          </w:p>
          <w:p w:rsidR="008400BF" w:rsidRDefault="008400BF" w:rsidP="008400BF">
            <w:r>
              <w:t xml:space="preserve">                    &lt;label for="password"&gt;Confirm Password&lt;/label&gt;</w:t>
            </w:r>
          </w:p>
          <w:p w:rsidR="008400BF" w:rsidRDefault="008400BF" w:rsidP="008400BF">
            <w:r>
              <w:t xml:space="preserve">                    &lt;input type="password" class="form-control" id="confirmPassword" placeholder="Confirm Password" th:field="*{confirmPassword}" required&gt;</w:t>
            </w:r>
          </w:p>
          <w:p w:rsidR="008400BF" w:rsidRDefault="008400BF" w:rsidP="008400BF">
            <w:r>
              <w:t xml:space="preserve">                &lt;/div&gt;</w:t>
            </w:r>
          </w:p>
          <w:p w:rsidR="008400BF" w:rsidRDefault="008400BF" w:rsidP="008400BF">
            <w:r>
              <w:t xml:space="preserve">                &lt;button type="submit" class="btn btn-primary"&gt;Register&lt;/button&gt;</w:t>
            </w:r>
          </w:p>
          <w:p w:rsidR="008400BF" w:rsidRDefault="008400BF" w:rsidP="008400BF">
            <w:r>
              <w:t xml:space="preserve">            &lt;/form&gt;</w:t>
            </w:r>
          </w:p>
          <w:p w:rsidR="008400BF" w:rsidRDefault="008400BF" w:rsidP="008400BF">
            <w:r>
              <w:t xml:space="preserve">        &lt;/div&gt;</w:t>
            </w:r>
          </w:p>
          <w:p w:rsidR="008400BF" w:rsidRDefault="008400BF" w:rsidP="008400BF">
            <w:r>
              <w:t xml:space="preserve">    &lt;/div&gt;</w:t>
            </w:r>
          </w:p>
          <w:p w:rsidR="008400BF" w:rsidRDefault="008400BF" w:rsidP="008400BF">
            <w:r>
              <w:t>&lt;/th:block&gt;</w:t>
            </w:r>
          </w:p>
        </w:tc>
      </w:tr>
    </w:tbl>
    <w:p w:rsidR="008400BF" w:rsidRDefault="008400BF" w:rsidP="00A345D2"/>
    <w:p w:rsidR="008400BF" w:rsidRDefault="008400BF" w:rsidP="00A345D2">
      <w:r>
        <w:t xml:space="preserve">Next, it is time for the </w:t>
      </w:r>
      <w:r w:rsidRPr="008400BF">
        <w:rPr>
          <w:b/>
        </w:rPr>
        <w:t>login</w:t>
      </w:r>
      <w:r>
        <w:t xml:space="preserve"> view.</w:t>
      </w:r>
    </w:p>
    <w:p w:rsidR="008400BF" w:rsidRDefault="008400BF" w:rsidP="00A345D2">
      <w:r w:rsidRPr="008400BF">
        <w:rPr>
          <w:noProof/>
          <w:lang w:val="bg-BG" w:eastAsia="bg-BG"/>
        </w:rPr>
        <w:lastRenderedPageBreak/>
        <w:drawing>
          <wp:inline distT="0" distB="0" distL="0" distR="0">
            <wp:extent cx="3286125" cy="1609725"/>
            <wp:effectExtent l="0" t="0" r="9525" b="9525"/>
            <wp:docPr id="47" name="Picture 47" descr="C:\Users\Rado\Desktop\E-BankExercisePics\login-user-view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Rado\Desktop\E-BankExercisePics\login-user-view-name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0BF" w:rsidRDefault="00497C11" w:rsidP="00A345D2">
      <w:r>
        <w:t xml:space="preserve">This should be </w:t>
      </w:r>
      <w:r w:rsidRPr="00EB01BF">
        <w:t>pasted</w:t>
      </w:r>
      <w:r>
        <w:t xml:space="preserve"> in this view.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97C11" w:rsidTr="00497C11">
        <w:tc>
          <w:tcPr>
            <w:tcW w:w="9062" w:type="dxa"/>
          </w:tcPr>
          <w:p w:rsidR="00497C11" w:rsidRDefault="00497C11" w:rsidP="00497C11">
            <w:r>
              <w:t>&lt;th:block&gt;</w:t>
            </w:r>
          </w:p>
          <w:p w:rsidR="00497C11" w:rsidRDefault="00497C11" w:rsidP="00497C11">
            <w:r>
              <w:t xml:space="preserve">    &lt;div class="text-center"&gt;</w:t>
            </w:r>
          </w:p>
          <w:p w:rsidR="00497C11" w:rsidRDefault="00497C11" w:rsidP="00497C11">
            <w:r>
              <w:t xml:space="preserve">        &lt;h1&gt;Login&lt;/h1&gt;</w:t>
            </w:r>
          </w:p>
          <w:p w:rsidR="00497C11" w:rsidRDefault="00497C11" w:rsidP="00497C11">
            <w:r>
              <w:t xml:space="preserve">        &lt;hr /&gt;</w:t>
            </w:r>
          </w:p>
          <w:p w:rsidR="00497C11" w:rsidRDefault="00497C11" w:rsidP="00497C11">
            <w:r>
              <w:t xml:space="preserve">        &lt;div class="d-flex justify-content-center align-items-center container "&gt;</w:t>
            </w:r>
          </w:p>
          <w:p w:rsidR="00497C11" w:rsidRDefault="00497C11" w:rsidP="00497C11">
            <w:r>
              <w:t xml:space="preserve">            &lt;form class="col-md-4" th:action="@{/login}" th:method="post" th:object="${userBindingModel}"&gt;</w:t>
            </w:r>
          </w:p>
          <w:p w:rsidR="00497C11" w:rsidRDefault="00497C11" w:rsidP="00497C11">
            <w:r>
              <w:t xml:space="preserve">                &lt;div class="form-group"&gt;</w:t>
            </w:r>
          </w:p>
          <w:p w:rsidR="00497C11" w:rsidRDefault="00497C11" w:rsidP="00497C11">
            <w:r>
              <w:t xml:space="preserve">                    &lt;label for="username"&gt;Username&lt;/label&gt;</w:t>
            </w:r>
          </w:p>
          <w:p w:rsidR="00497C11" w:rsidRDefault="00497C11" w:rsidP="00497C11">
            <w:r>
              <w:t xml:space="preserve">                    &lt;input type="text" class="form-control" id="username" placeholder="Enter username" th:field="*{username}" required&gt;</w:t>
            </w:r>
          </w:p>
          <w:p w:rsidR="00497C11" w:rsidRDefault="00497C11" w:rsidP="00497C11">
            <w:r>
              <w:t xml:space="preserve">                &lt;/div&gt;</w:t>
            </w:r>
          </w:p>
          <w:p w:rsidR="00497C11" w:rsidRDefault="00497C11" w:rsidP="00497C11">
            <w:r>
              <w:t xml:space="preserve">                &lt;div class="form-group"&gt;</w:t>
            </w:r>
          </w:p>
          <w:p w:rsidR="00497C11" w:rsidRDefault="00497C11" w:rsidP="00497C11">
            <w:r>
              <w:t xml:space="preserve">                    &lt;label for="password"&gt;Password&lt;/label&gt;</w:t>
            </w:r>
          </w:p>
          <w:p w:rsidR="00497C11" w:rsidRDefault="00497C11" w:rsidP="00497C11">
            <w:r>
              <w:t xml:space="preserve">                    &lt;input type="password" class="form-control" id="password" placeholder="Password" th:field="*{password}" required&gt;</w:t>
            </w:r>
          </w:p>
          <w:p w:rsidR="00497C11" w:rsidRDefault="00497C11" w:rsidP="00497C11">
            <w:r>
              <w:t xml:space="preserve">                &lt;/div&gt;</w:t>
            </w:r>
          </w:p>
          <w:p w:rsidR="00497C11" w:rsidRDefault="00497C11" w:rsidP="00497C11">
            <w:r>
              <w:t xml:space="preserve">                &lt;input type="hidden" th:name="${_csrf.parameterName}" th:value="${_csrf.token}"&gt;</w:t>
            </w:r>
          </w:p>
          <w:p w:rsidR="00497C11" w:rsidRDefault="00497C11" w:rsidP="00497C11">
            <w:r>
              <w:t xml:space="preserve">                &lt;button type="submit" class="btn btn-primary"&gt;Login&lt;/button&gt;</w:t>
            </w:r>
          </w:p>
          <w:p w:rsidR="00497C11" w:rsidRDefault="00497C11" w:rsidP="00497C11">
            <w:r>
              <w:t xml:space="preserve">            &lt;/form&gt;</w:t>
            </w:r>
          </w:p>
          <w:p w:rsidR="00497C11" w:rsidRDefault="00497C11" w:rsidP="00497C11">
            <w:r>
              <w:t xml:space="preserve">        &lt;/div&gt;</w:t>
            </w:r>
          </w:p>
          <w:p w:rsidR="00497C11" w:rsidRDefault="00497C11" w:rsidP="00497C11">
            <w:r>
              <w:t xml:space="preserve">    &lt;/div&gt;</w:t>
            </w:r>
          </w:p>
          <w:p w:rsidR="00497C11" w:rsidRDefault="00497C11" w:rsidP="00497C11">
            <w:r>
              <w:t>&lt;/th:block&gt;</w:t>
            </w:r>
          </w:p>
        </w:tc>
      </w:tr>
    </w:tbl>
    <w:p w:rsidR="00DF6899" w:rsidRDefault="00DF6899" w:rsidP="00A345D2"/>
    <w:p w:rsidR="00497C11" w:rsidRDefault="00DF6899" w:rsidP="00A345D2">
      <w:pPr>
        <w:rPr>
          <w:b/>
        </w:rPr>
      </w:pPr>
      <w:r>
        <w:t xml:space="preserve">Enough for the views, next thing we have to do is the so-called </w:t>
      </w:r>
      <w:r w:rsidRPr="00DF6899">
        <w:rPr>
          <w:b/>
        </w:rPr>
        <w:t>BindingModel</w:t>
      </w:r>
      <w:r>
        <w:rPr>
          <w:b/>
        </w:rPr>
        <w:t>.</w:t>
      </w:r>
    </w:p>
    <w:p w:rsidR="00DF6899" w:rsidRDefault="00DF6899" w:rsidP="00A345D2">
      <w:r>
        <w:t xml:space="preserve">Inside </w:t>
      </w:r>
      <w:r w:rsidRPr="00047B8E">
        <w:rPr>
          <w:b/>
        </w:rPr>
        <w:t>java/org/softuni/ebank</w:t>
      </w:r>
      <w:r>
        <w:rPr>
          <w:b/>
        </w:rPr>
        <w:t xml:space="preserve"> </w:t>
      </w:r>
      <w:r>
        <w:t>create new package “</w:t>
      </w:r>
      <w:r w:rsidRPr="00DF6899">
        <w:rPr>
          <w:b/>
        </w:rPr>
        <w:t>bindingModels</w:t>
      </w:r>
      <w:r>
        <w:t>”.</w:t>
      </w:r>
    </w:p>
    <w:p w:rsidR="00DF6899" w:rsidRPr="00DF6899" w:rsidRDefault="00DF6899" w:rsidP="00A345D2">
      <w:r w:rsidRPr="00DF6899">
        <w:rPr>
          <w:noProof/>
          <w:lang w:val="bg-BG" w:eastAsia="bg-BG"/>
        </w:rPr>
        <w:lastRenderedPageBreak/>
        <w:drawing>
          <wp:inline distT="0" distB="0" distL="0" distR="0">
            <wp:extent cx="1981200" cy="2943225"/>
            <wp:effectExtent l="0" t="0" r="0" b="9525"/>
            <wp:docPr id="49" name="Picture 49" descr="C:\Users\Rado\Desktop\E-BankExercisePics\bindingModels-package-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Rado\Desktop\E-BankExercisePics\bindingModels-package-create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899" w:rsidRDefault="00DF6899" w:rsidP="00A345D2"/>
    <w:p w:rsidR="00543414" w:rsidRDefault="00543414" w:rsidP="00A345D2">
      <w:r>
        <w:t>In the “</w:t>
      </w:r>
      <w:r w:rsidRPr="00543414">
        <w:rPr>
          <w:b/>
        </w:rPr>
        <w:t>bindingModels</w:t>
      </w:r>
      <w:r>
        <w:t xml:space="preserve">” package, we must create a new class called </w:t>
      </w:r>
      <w:r w:rsidRPr="00543414">
        <w:rPr>
          <w:b/>
        </w:rPr>
        <w:t>UserBindingModel</w:t>
      </w:r>
      <w:r>
        <w:t>.</w:t>
      </w:r>
    </w:p>
    <w:p w:rsidR="00543414" w:rsidRDefault="00543414" w:rsidP="00A345D2">
      <w:r w:rsidRPr="00543414">
        <w:rPr>
          <w:noProof/>
          <w:lang w:val="bg-BG" w:eastAsia="bg-BG"/>
        </w:rPr>
        <w:drawing>
          <wp:inline distT="0" distB="0" distL="0" distR="0">
            <wp:extent cx="3295650" cy="1638300"/>
            <wp:effectExtent l="0" t="0" r="0" b="0"/>
            <wp:docPr id="50" name="Picture 50" descr="C:\Users\Rado\Desktop\E-BankExercisePics\userbindingmodel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Rado\Desktop\E-BankExercisePics\userbindingmodel-nam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14" w:rsidRDefault="00543414" w:rsidP="00A345D2"/>
    <w:p w:rsidR="00543414" w:rsidRDefault="00543414" w:rsidP="00A345D2"/>
    <w:p w:rsidR="00543414" w:rsidRDefault="00543414" w:rsidP="00A345D2">
      <w:r>
        <w:t>After that, we have to create some fields and getters and setters in it, so it look like this.</w:t>
      </w:r>
    </w:p>
    <w:p w:rsidR="00543414" w:rsidRPr="00543414" w:rsidRDefault="00543414" w:rsidP="00A345D2">
      <w:r w:rsidRPr="00543414">
        <w:rPr>
          <w:noProof/>
          <w:lang w:val="bg-BG" w:eastAsia="bg-BG"/>
        </w:rPr>
        <w:lastRenderedPageBreak/>
        <w:drawing>
          <wp:inline distT="0" distB="0" distL="0" distR="0">
            <wp:extent cx="5067300" cy="5457825"/>
            <wp:effectExtent l="0" t="0" r="0" b="9525"/>
            <wp:docPr id="51" name="Picture 51" descr="C:\Users\Rado\Desktop\E-BankExercisePics\userbindingmode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Rado\Desktop\E-BankExercisePics\userbindingmodel-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DC7" w:rsidRPr="008400BF" w:rsidRDefault="00543414" w:rsidP="00A345D2">
      <w:r w:rsidRPr="00543414">
        <w:rPr>
          <w:noProof/>
          <w:lang w:val="bg-BG" w:eastAsia="bg-BG"/>
        </w:rPr>
        <w:drawing>
          <wp:inline distT="0" distB="0" distL="0" distR="0">
            <wp:extent cx="5760720" cy="1554605"/>
            <wp:effectExtent l="0" t="0" r="0" b="7620"/>
            <wp:docPr id="52" name="Picture 52" descr="C:\Users\Rado\Desktop\E-BankExercisePics\userbindingmode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Rado\Desktop\E-BankExercisePics\userbindingmodel-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14" w:rsidRDefault="00543414" w:rsidP="00F76600"/>
    <w:p w:rsidR="00543414" w:rsidRDefault="00543414" w:rsidP="00F76600"/>
    <w:p w:rsidR="00543414" w:rsidRDefault="00543414" w:rsidP="00F76600"/>
    <w:p w:rsidR="00543414" w:rsidRDefault="00543414" w:rsidP="00F76600"/>
    <w:p w:rsidR="00543414" w:rsidRDefault="00543414" w:rsidP="00F76600"/>
    <w:p w:rsidR="00F76600" w:rsidRDefault="00543414" w:rsidP="00F76600">
      <w:r>
        <w:t>Great</w:t>
      </w:r>
      <w:r w:rsidR="00DF6899">
        <w:t xml:space="preserve">, now it is time to create a </w:t>
      </w:r>
      <w:r w:rsidR="00DF6899" w:rsidRPr="00DF6899">
        <w:rPr>
          <w:b/>
        </w:rPr>
        <w:t>UserController</w:t>
      </w:r>
      <w:r w:rsidR="00DF6899">
        <w:t xml:space="preserve"> class inside our “</w:t>
      </w:r>
      <w:r w:rsidR="00DF6899" w:rsidRPr="00DF6899">
        <w:rPr>
          <w:b/>
        </w:rPr>
        <w:t>controllers</w:t>
      </w:r>
      <w:r w:rsidR="00DF6899">
        <w:t>” package.</w:t>
      </w:r>
    </w:p>
    <w:p w:rsidR="00DF6899" w:rsidRDefault="00DF6899" w:rsidP="00F76600">
      <w:r w:rsidRPr="00DF6899">
        <w:rPr>
          <w:noProof/>
          <w:lang w:val="bg-BG" w:eastAsia="bg-BG"/>
        </w:rPr>
        <w:lastRenderedPageBreak/>
        <w:drawing>
          <wp:inline distT="0" distB="0" distL="0" distR="0">
            <wp:extent cx="2124075" cy="3200400"/>
            <wp:effectExtent l="0" t="0" r="9525" b="0"/>
            <wp:docPr id="48" name="Picture 48" descr="C:\Users\Rado\Desktop\E-BankExercisePics\user-controller-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Rado\Desktop\E-BankExercisePics\user-controller-creat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00" w:rsidRPr="00F76600" w:rsidRDefault="00F76600" w:rsidP="00F76600"/>
    <w:p w:rsidR="00F76600" w:rsidRDefault="006E28C3" w:rsidP="00AD01B2">
      <w:r>
        <w:t xml:space="preserve">Let’s start implementing the user controller. The first thing is to create </w:t>
      </w:r>
      <w:r w:rsidRPr="00171256">
        <w:rPr>
          <w:b/>
        </w:rPr>
        <w:t>fields</w:t>
      </w:r>
      <w:r w:rsidR="007428C9">
        <w:t xml:space="preserve"> and </w:t>
      </w:r>
      <w:r w:rsidR="007428C9" w:rsidRPr="00171256">
        <w:rPr>
          <w:b/>
        </w:rPr>
        <w:t>constructor</w:t>
      </w:r>
      <w:r w:rsidR="007428C9">
        <w:t>.</w:t>
      </w:r>
    </w:p>
    <w:p w:rsidR="007428C9" w:rsidRDefault="00867524" w:rsidP="00AD01B2">
      <w:r w:rsidRPr="00867524">
        <w:rPr>
          <w:noProof/>
          <w:lang w:val="bg-BG" w:eastAsia="bg-BG"/>
        </w:rPr>
        <w:drawing>
          <wp:inline distT="0" distB="0" distL="0" distR="0">
            <wp:extent cx="5760720" cy="2858373"/>
            <wp:effectExtent l="0" t="0" r="0" b="0"/>
            <wp:docPr id="58" name="Picture 58" descr="C:\Users\Rado\Desktop\E-BankExercisePics\user-controll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Rado\Desktop\E-BankExercisePics\user-controller-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24" w:rsidRDefault="00867524" w:rsidP="00AD01B2"/>
    <w:p w:rsidR="00867524" w:rsidRDefault="00867524" w:rsidP="00AD01B2">
      <w:pPr>
        <w:rPr>
          <w:b/>
        </w:rPr>
      </w:pPr>
      <w:r>
        <w:t xml:space="preserve">Ok, next thing we have to do is to create 2 private methods, luckly you can </w:t>
      </w:r>
      <w:r w:rsidRPr="00867524">
        <w:rPr>
          <w:b/>
        </w:rPr>
        <w:t>copy-paste</w:t>
      </w:r>
      <w:r>
        <w:t xml:space="preserve"> them some where in the </w:t>
      </w:r>
      <w:r w:rsidRPr="00867524">
        <w:rPr>
          <w:b/>
        </w:rPr>
        <w:t>UserController</w:t>
      </w:r>
      <w:r>
        <w:rPr>
          <w:b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67524" w:rsidTr="00867524">
        <w:tc>
          <w:tcPr>
            <w:tcW w:w="9062" w:type="dxa"/>
          </w:tcPr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>private void seedRolesInDb() {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if (this.roleRepository.count() == 0) {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    Role role = new Role();</w:t>
            </w:r>
          </w:p>
          <w:p w:rsidR="00867524" w:rsidRDefault="00867524" w:rsidP="00867524">
            <w:r w:rsidRPr="00867524">
              <w:t xml:space="preserve">            role.setAuthority("USER");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lastRenderedPageBreak/>
              <w:t xml:space="preserve">            this.roleRepository.save(role);</w:t>
            </w:r>
          </w:p>
          <w:p w:rsidR="00867524" w:rsidRDefault="00867524" w:rsidP="00867524">
            <w:r>
              <w:t xml:space="preserve">        }</w:t>
            </w:r>
          </w:p>
          <w:p w:rsidR="00867524" w:rsidRDefault="00867524" w:rsidP="00867524">
            <w:r w:rsidRPr="00867524">
              <w:t xml:space="preserve"> }</w:t>
            </w:r>
          </w:p>
        </w:tc>
      </w:tr>
    </w:tbl>
    <w:p w:rsidR="00867524" w:rsidRDefault="00867524" w:rsidP="00AD01B2"/>
    <w:p w:rsidR="00867524" w:rsidRDefault="00867524" w:rsidP="00AD01B2">
      <w:r>
        <w:t xml:space="preserve">This method is used for </w:t>
      </w:r>
      <w:r w:rsidRPr="00BC5F85">
        <w:rPr>
          <w:b/>
        </w:rPr>
        <w:t>seeding roles</w:t>
      </w:r>
      <w:r>
        <w:t xml:space="preserve"> in database, whenever we register our first user.</w:t>
      </w:r>
    </w:p>
    <w:p w:rsidR="00867524" w:rsidRDefault="00867524" w:rsidP="00AD01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67524" w:rsidTr="00867524">
        <w:tc>
          <w:tcPr>
            <w:tcW w:w="9062" w:type="dxa"/>
          </w:tcPr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>private boolean registerUser(UserBindingModel userBindingModel) {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User user = this.userRepository.findByUsername(userBindingModel.getUsername());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if (user != null) {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    return false;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} else if (!userBindingModel.getPassword().equals(userBindingModel.getConfirmPassword())) {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    return false;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}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this.seedRolesInDb();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Role role = this.roleRepository.findByAuthority("USER");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if (role == null) {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    return false;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}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user = new User();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user.setUsername(userBindingModel.getUsername());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user.setEmail(userBindingModel.getEmail());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user.setPassword(this.bCryptPasswordEncoder.encode(userBindingModel.getPassword()));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user.getAuthorities().add(role);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this.userRepository.save(user);</w:t>
            </w:r>
          </w:p>
          <w:p w:rsidR="00867524" w:rsidRPr="00867524" w:rsidRDefault="00867524" w:rsidP="00867524">
            <w:pPr>
              <w:rPr>
                <w:lang w:val="bg-BG"/>
              </w:rPr>
            </w:pPr>
          </w:p>
          <w:p w:rsidR="00867524" w:rsidRPr="00867524" w:rsidRDefault="00867524" w:rsidP="00867524">
            <w:pPr>
              <w:rPr>
                <w:lang w:val="bg-BG"/>
              </w:rPr>
            </w:pPr>
            <w:r w:rsidRPr="00867524">
              <w:rPr>
                <w:lang w:val="bg-BG"/>
              </w:rPr>
              <w:t xml:space="preserve">        return true;</w:t>
            </w:r>
          </w:p>
          <w:p w:rsidR="00867524" w:rsidRDefault="00867524" w:rsidP="00867524">
            <w:r w:rsidRPr="00867524">
              <w:t>}</w:t>
            </w:r>
          </w:p>
        </w:tc>
      </w:tr>
    </w:tbl>
    <w:p w:rsidR="00867524" w:rsidRDefault="00867524" w:rsidP="00AD01B2">
      <w:r>
        <w:lastRenderedPageBreak/>
        <w:t xml:space="preserve">The second one is the so-called bussines logic about </w:t>
      </w:r>
      <w:r w:rsidRPr="00BC5F85">
        <w:rPr>
          <w:b/>
        </w:rPr>
        <w:t>registering</w:t>
      </w:r>
      <w:r>
        <w:t xml:space="preserve"> the user and seeding it into the database.</w:t>
      </w:r>
    </w:p>
    <w:p w:rsidR="004026E1" w:rsidRDefault="004026E1" w:rsidP="00AD01B2"/>
    <w:p w:rsidR="004026E1" w:rsidRDefault="004026E1" w:rsidP="00AD01B2">
      <w:pPr>
        <w:rPr>
          <w:b/>
        </w:rPr>
      </w:pPr>
      <w:r w:rsidRPr="00B725AF">
        <w:t xml:space="preserve">Ok. Enough with these methods, now finish your </w:t>
      </w:r>
      <w:r w:rsidRPr="00B725AF">
        <w:rPr>
          <w:b/>
        </w:rPr>
        <w:t>UserController</w:t>
      </w:r>
      <w:r w:rsidR="00B03AB2" w:rsidRPr="00B725AF">
        <w:rPr>
          <w:b/>
        </w:rPr>
        <w:t xml:space="preserve"> </w:t>
      </w:r>
      <w:r w:rsidR="00B03AB2" w:rsidRPr="00B725AF">
        <w:t>to look like this</w:t>
      </w:r>
      <w:r w:rsidR="00BC5F85" w:rsidRPr="00B725AF">
        <w:t>.</w:t>
      </w:r>
    </w:p>
    <w:p w:rsidR="00B03AB2" w:rsidRDefault="00B03AB2" w:rsidP="00AD01B2">
      <w:r w:rsidRPr="00B03AB2">
        <w:rPr>
          <w:noProof/>
          <w:lang w:val="bg-BG" w:eastAsia="bg-BG"/>
        </w:rPr>
        <w:drawing>
          <wp:inline distT="0" distB="0" distL="0" distR="0">
            <wp:extent cx="5760720" cy="3591978"/>
            <wp:effectExtent l="0" t="0" r="0" b="8890"/>
            <wp:docPr id="59" name="Picture 59" descr="C:\Users\Rado\Desktop\E-BankExercisePics\user-controlle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Rado\Desktop\E-BankExercisePics\user-controller-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AB2" w:rsidRDefault="00B03AB2" w:rsidP="00AD01B2">
      <w:r w:rsidRPr="00B03AB2">
        <w:rPr>
          <w:noProof/>
          <w:lang w:val="bg-BG" w:eastAsia="bg-BG"/>
        </w:rPr>
        <w:drawing>
          <wp:inline distT="0" distB="0" distL="0" distR="0">
            <wp:extent cx="5760720" cy="1874177"/>
            <wp:effectExtent l="0" t="0" r="0" b="0"/>
            <wp:docPr id="60" name="Picture 60" descr="C:\Users\Rado\Desktop\E-BankExercisePics\user-controlle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Rado\Desktop\E-BankExercisePics\user-controller-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3EF" w:rsidRDefault="005573EF" w:rsidP="00AD01B2"/>
    <w:p w:rsidR="005573EF" w:rsidRDefault="005573EF" w:rsidP="00AD01B2">
      <w:r>
        <w:t>We are done with our register and login actions and if we worked correctly, when we start our application, register user and login, we should see this.</w:t>
      </w:r>
    </w:p>
    <w:p w:rsidR="005573EF" w:rsidRDefault="005573EF" w:rsidP="00AD01B2">
      <w:r w:rsidRPr="005573EF">
        <w:rPr>
          <w:noProof/>
          <w:lang w:val="bg-BG" w:eastAsia="bg-BG"/>
        </w:rPr>
        <w:lastRenderedPageBreak/>
        <w:drawing>
          <wp:inline distT="0" distB="0" distL="0" distR="0">
            <wp:extent cx="5760720" cy="3138473"/>
            <wp:effectExtent l="0" t="0" r="0" b="5080"/>
            <wp:docPr id="61" name="Picture 61" descr="C:\Users\Rado\Desktop\E-BankExercisePic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Rado\Desktop\E-BankExercisePics\home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0E" w:rsidRDefault="0094480E" w:rsidP="00AD01B2"/>
    <w:p w:rsidR="0094480E" w:rsidRDefault="0094480E" w:rsidP="0094480E">
      <w:pPr>
        <w:pStyle w:val="Heading2"/>
      </w:pPr>
      <w:r>
        <w:t>Bank Accounts</w:t>
      </w:r>
    </w:p>
    <w:p w:rsidR="0094480E" w:rsidRDefault="00861330" w:rsidP="0094480E">
      <w:r>
        <w:t>Ok, so far, so good. Now we have to implement the logic about creating a bank account.</w:t>
      </w:r>
    </w:p>
    <w:p w:rsidR="00861330" w:rsidRDefault="00861330" w:rsidP="0094480E">
      <w:r>
        <w:t>Again, we start with the view.</w:t>
      </w:r>
    </w:p>
    <w:p w:rsidR="00861330" w:rsidRDefault="00861330" w:rsidP="00861330">
      <w:r>
        <w:t xml:space="preserve">Inside </w:t>
      </w:r>
      <w:r w:rsidRPr="003D5450">
        <w:rPr>
          <w:b/>
        </w:rPr>
        <w:t>resources/templates</w:t>
      </w:r>
      <w:r>
        <w:t xml:space="preserve"> we create a folder “</w:t>
      </w:r>
      <w:r>
        <w:rPr>
          <w:b/>
        </w:rPr>
        <w:t>accounts</w:t>
      </w:r>
      <w:r>
        <w:t>”</w:t>
      </w:r>
      <w:r>
        <w:rPr>
          <w:b/>
        </w:rPr>
        <w:t xml:space="preserve">. </w:t>
      </w:r>
      <w:r>
        <w:t>In it we will put our views, that are related to the bank accounts.</w:t>
      </w:r>
    </w:p>
    <w:p w:rsidR="00861330" w:rsidRDefault="00861330" w:rsidP="00861330">
      <w:r>
        <w:t>Let’s create a new html file called “</w:t>
      </w:r>
      <w:r w:rsidRPr="00861330">
        <w:rPr>
          <w:b/>
        </w:rPr>
        <w:t>create-account</w:t>
      </w:r>
      <w:r>
        <w:t>”.</w:t>
      </w:r>
    </w:p>
    <w:p w:rsidR="00861330" w:rsidRDefault="00861330" w:rsidP="00861330">
      <w:r w:rsidRPr="00861330">
        <w:rPr>
          <w:noProof/>
          <w:lang w:val="bg-BG" w:eastAsia="bg-BG"/>
        </w:rPr>
        <w:drawing>
          <wp:inline distT="0" distB="0" distL="0" distR="0">
            <wp:extent cx="3286125" cy="1609725"/>
            <wp:effectExtent l="0" t="0" r="9525" b="9525"/>
            <wp:docPr id="2" name="Picture 2" descr="C:\Users\Rado\Desktop\E-BankExercisePics\create-account-view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do\Desktop\E-BankExercisePics\create-account-view-nam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30" w:rsidRPr="0094480E" w:rsidRDefault="00861330" w:rsidP="0094480E"/>
    <w:p w:rsidR="0094480E" w:rsidRDefault="00861330" w:rsidP="00AD01B2">
      <w:r>
        <w:t>As you already know, we delete everything in that file and we paste this.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61330" w:rsidTr="00861330">
        <w:tc>
          <w:tcPr>
            <w:tcW w:w="9062" w:type="dxa"/>
          </w:tcPr>
          <w:p w:rsidR="00861330" w:rsidRDefault="00861330" w:rsidP="00861330">
            <w:r>
              <w:t>&lt;th:block&gt;</w:t>
            </w:r>
          </w:p>
          <w:p w:rsidR="00861330" w:rsidRDefault="00861330" w:rsidP="00861330">
            <w:r>
              <w:t xml:space="preserve">    &lt;div class="text-center"&gt;</w:t>
            </w:r>
          </w:p>
          <w:p w:rsidR="00861330" w:rsidRDefault="00861330" w:rsidP="00861330">
            <w:r>
              <w:t xml:space="preserve">        &lt;h1&gt;Create Account&lt;/h1&gt;</w:t>
            </w:r>
          </w:p>
          <w:p w:rsidR="00861330" w:rsidRDefault="00861330" w:rsidP="00861330">
            <w:r>
              <w:t xml:space="preserve">        &lt;hr /&gt;</w:t>
            </w:r>
          </w:p>
          <w:p w:rsidR="00861330" w:rsidRDefault="00861330" w:rsidP="00861330">
            <w:r>
              <w:lastRenderedPageBreak/>
              <w:t xml:space="preserve">        &lt;div class="d-flex justify-content-center align-items-center container "&gt;</w:t>
            </w:r>
          </w:p>
          <w:p w:rsidR="00861330" w:rsidRDefault="00861330" w:rsidP="00861330">
            <w:r>
              <w:t xml:space="preserve">            &lt;form class="col-md-4" th:action="@{/accounts/create}" th:method="post" th:object="${bankAccountBindingModel}"&gt;</w:t>
            </w:r>
          </w:p>
          <w:p w:rsidR="00861330" w:rsidRDefault="00861330" w:rsidP="00861330">
            <w:r>
              <w:t xml:space="preserve">                &lt;div class="form-group"&gt;</w:t>
            </w:r>
          </w:p>
          <w:p w:rsidR="00861330" w:rsidRDefault="00861330" w:rsidP="00861330">
            <w:r>
              <w:t xml:space="preserve">                    &lt;label for="username"&gt;Username&lt;/label&gt;</w:t>
            </w:r>
          </w:p>
          <w:p w:rsidR="00861330" w:rsidRDefault="00861330" w:rsidP="00861330">
            <w:r>
              <w:t xml:space="preserve">                    &lt;input type="text" class="form-control" id="username" placeholder="Enter username" th:field="*{username}" readonly&gt;</w:t>
            </w:r>
          </w:p>
          <w:p w:rsidR="00861330" w:rsidRDefault="00861330" w:rsidP="00861330">
            <w:r>
              <w:t xml:space="preserve">                &lt;/div&gt;</w:t>
            </w:r>
          </w:p>
          <w:p w:rsidR="00861330" w:rsidRDefault="00861330" w:rsidP="00861330">
            <w:r>
              <w:t xml:space="preserve">                &lt;div class="form-group"&gt;</w:t>
            </w:r>
          </w:p>
          <w:p w:rsidR="00861330" w:rsidRDefault="00861330" w:rsidP="00861330">
            <w:r>
              <w:t xml:space="preserve">                    &lt;label for="iban"&gt;IBan&lt;/label&gt;</w:t>
            </w:r>
          </w:p>
          <w:p w:rsidR="00861330" w:rsidRDefault="00861330" w:rsidP="00861330">
            <w:r>
              <w:t xml:space="preserve">                    &lt;input type="text" class="form-control" id="iban" placeholder="IBan" th:field="*{iban}" required&gt;</w:t>
            </w:r>
          </w:p>
          <w:p w:rsidR="00861330" w:rsidRDefault="00861330" w:rsidP="00861330">
            <w:r>
              <w:t xml:space="preserve">                &lt;/div&gt;</w:t>
            </w:r>
          </w:p>
          <w:p w:rsidR="00861330" w:rsidRDefault="00861330" w:rsidP="00861330">
            <w:r>
              <w:t xml:space="preserve">                &lt;button type="submit" class="btn btn-primary"&gt;Create&lt;/button&gt;</w:t>
            </w:r>
          </w:p>
          <w:p w:rsidR="00861330" w:rsidRDefault="00861330" w:rsidP="00861330">
            <w:r>
              <w:t xml:space="preserve">            &lt;/form&gt;</w:t>
            </w:r>
          </w:p>
          <w:p w:rsidR="00861330" w:rsidRDefault="00861330" w:rsidP="00861330">
            <w:r>
              <w:t xml:space="preserve">        &lt;/div&gt;</w:t>
            </w:r>
          </w:p>
          <w:p w:rsidR="00861330" w:rsidRDefault="00861330" w:rsidP="00861330">
            <w:r>
              <w:t xml:space="preserve">    &lt;/div&gt;</w:t>
            </w:r>
          </w:p>
          <w:p w:rsidR="00861330" w:rsidRDefault="00861330" w:rsidP="00861330">
            <w:r>
              <w:t>&lt;/th:block&gt;</w:t>
            </w:r>
          </w:p>
        </w:tc>
      </w:tr>
    </w:tbl>
    <w:p w:rsidR="00861330" w:rsidRDefault="00861330" w:rsidP="00AD01B2"/>
    <w:p w:rsidR="0057040B" w:rsidRDefault="0057040B" w:rsidP="00AD01B2">
      <w:pPr>
        <w:rPr>
          <w:b/>
        </w:rPr>
      </w:pPr>
      <w:r>
        <w:t>Next thing we do, inside the “</w:t>
      </w:r>
      <w:r w:rsidRPr="0057040B">
        <w:rPr>
          <w:b/>
        </w:rPr>
        <w:t>bindingModels</w:t>
      </w:r>
      <w:r>
        <w:t xml:space="preserve">” package create </w:t>
      </w:r>
      <w:r w:rsidRPr="0057040B">
        <w:rPr>
          <w:b/>
        </w:rPr>
        <w:t>BankAccountBindingModel</w:t>
      </w:r>
      <w:r>
        <w:rPr>
          <w:b/>
        </w:rPr>
        <w:t>.</w:t>
      </w:r>
    </w:p>
    <w:p w:rsidR="0057040B" w:rsidRDefault="0057040B" w:rsidP="00AD01B2">
      <w:r w:rsidRPr="0057040B">
        <w:rPr>
          <w:noProof/>
          <w:lang w:val="bg-BG" w:eastAsia="bg-BG"/>
        </w:rPr>
        <w:drawing>
          <wp:inline distT="0" distB="0" distL="0" distR="0">
            <wp:extent cx="2609850" cy="1857375"/>
            <wp:effectExtent l="0" t="0" r="0" b="9525"/>
            <wp:docPr id="3" name="Picture 3" descr="C:\Users\Rado\Desktop\E-BankExercisePics\bankaccount-bindingmodel-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do\Desktop\E-BankExercisePics\bankaccount-bindingmodel-created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40B" w:rsidRDefault="0057040B" w:rsidP="00AD01B2"/>
    <w:p w:rsidR="0057040B" w:rsidRDefault="0057040B" w:rsidP="00AD01B2">
      <w:r>
        <w:t>Your binding model must look like this.</w:t>
      </w:r>
    </w:p>
    <w:p w:rsidR="0057040B" w:rsidRDefault="0057040B" w:rsidP="00AD01B2"/>
    <w:p w:rsidR="0057040B" w:rsidRDefault="0057040B" w:rsidP="00AD01B2"/>
    <w:p w:rsidR="0057040B" w:rsidRDefault="0057040B" w:rsidP="00AD01B2"/>
    <w:p w:rsidR="0057040B" w:rsidRDefault="00214802" w:rsidP="00AD01B2">
      <w:r>
        <w:rPr>
          <w:noProof/>
          <w:lang w:val="bg-BG" w:eastAsia="bg-BG"/>
        </w:rPr>
        <w:lastRenderedPageBreak/>
        <w:drawing>
          <wp:inline distT="0" distB="0" distL="0" distR="0" wp14:anchorId="6D66F4DC" wp14:editId="4029D969">
            <wp:extent cx="5067300" cy="4857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0B" w:rsidRDefault="00B15947" w:rsidP="00AD01B2">
      <w:r>
        <w:rPr>
          <w:noProof/>
          <w:lang w:val="bg-BG" w:eastAsia="bg-BG"/>
        </w:rPr>
        <w:lastRenderedPageBreak/>
        <w:drawing>
          <wp:inline distT="0" distB="0" distL="0" distR="0" wp14:anchorId="75E5EC13" wp14:editId="3EF7C670">
            <wp:extent cx="5448300" cy="40290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0B" w:rsidRDefault="0057040B" w:rsidP="00AD01B2"/>
    <w:p w:rsidR="0057040B" w:rsidRDefault="00AD6239" w:rsidP="00AD01B2">
      <w:r>
        <w:t>Let’s implement our controller now.</w:t>
      </w:r>
    </w:p>
    <w:p w:rsidR="00AD6239" w:rsidRDefault="00AD6239" w:rsidP="00AD01B2">
      <w:r>
        <w:t>Inside the “</w:t>
      </w:r>
      <w:r w:rsidRPr="00AD6239">
        <w:rPr>
          <w:b/>
        </w:rPr>
        <w:t>controllers</w:t>
      </w:r>
      <w:r>
        <w:t xml:space="preserve">” package we create </w:t>
      </w:r>
      <w:r w:rsidRPr="00AD6239">
        <w:rPr>
          <w:b/>
        </w:rPr>
        <w:t>BankAccountController</w:t>
      </w:r>
      <w:r>
        <w:t xml:space="preserve"> class</w:t>
      </w:r>
    </w:p>
    <w:p w:rsidR="00AD6239" w:rsidRDefault="00AD6239" w:rsidP="00AD01B2">
      <w:r w:rsidRPr="00AD6239">
        <w:rPr>
          <w:noProof/>
          <w:lang w:val="bg-BG" w:eastAsia="bg-BG"/>
        </w:rPr>
        <w:drawing>
          <wp:inline distT="0" distB="0" distL="0" distR="0">
            <wp:extent cx="3267075" cy="1609725"/>
            <wp:effectExtent l="0" t="0" r="9525" b="9525"/>
            <wp:docPr id="6" name="Picture 6" descr="C:\Users\Rado\Desktop\E-BankExercisePics\bankaccountcontroller-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do\Desktop\E-BankExercisePics\bankaccountcontroller-nam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39" w:rsidRDefault="00AD6239" w:rsidP="00AD01B2"/>
    <w:p w:rsidR="00AD6239" w:rsidRDefault="004B64FE" w:rsidP="00AD01B2">
      <w:pPr>
        <w:rPr>
          <w:b/>
        </w:rPr>
      </w:pPr>
      <w:r>
        <w:t xml:space="preserve">Again, we have to create </w:t>
      </w:r>
      <w:r w:rsidRPr="00171256">
        <w:rPr>
          <w:b/>
        </w:rPr>
        <w:t>fields</w:t>
      </w:r>
      <w:r>
        <w:t xml:space="preserve"> and </w:t>
      </w:r>
      <w:r w:rsidRPr="00171256">
        <w:rPr>
          <w:b/>
        </w:rPr>
        <w:t>constructor</w:t>
      </w:r>
      <w:r>
        <w:rPr>
          <w:b/>
        </w:rPr>
        <w:t>.</w:t>
      </w:r>
    </w:p>
    <w:p w:rsidR="004B64FE" w:rsidRDefault="004B64FE" w:rsidP="00AD01B2">
      <w:pPr>
        <w:rPr>
          <w:b/>
        </w:rPr>
      </w:pPr>
    </w:p>
    <w:p w:rsidR="004B64FE" w:rsidRDefault="004B64FE" w:rsidP="00AD01B2">
      <w:r w:rsidRPr="004B64FE">
        <w:rPr>
          <w:noProof/>
          <w:lang w:val="bg-BG" w:eastAsia="bg-BG"/>
        </w:rPr>
        <w:lastRenderedPageBreak/>
        <w:drawing>
          <wp:inline distT="0" distB="0" distL="0" distR="0">
            <wp:extent cx="5760720" cy="2034918"/>
            <wp:effectExtent l="0" t="0" r="0" b="3810"/>
            <wp:docPr id="9" name="Picture 9" descr="C:\Users\Rado\Desktop\E-BankExercisePics\bankaccount-controll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do\Desktop\E-BankExercisePics\bankaccount-controller-1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FE" w:rsidRDefault="004B64FE" w:rsidP="00AD01B2"/>
    <w:p w:rsidR="004B64FE" w:rsidRDefault="004B64FE" w:rsidP="00AD01B2">
      <w:r>
        <w:t>Now we will implement our logic for creating a bank account.</w:t>
      </w:r>
    </w:p>
    <w:p w:rsidR="004B64FE" w:rsidRDefault="004B64FE" w:rsidP="00AD01B2">
      <w:r>
        <w:t xml:space="preserve">Again we have </w:t>
      </w:r>
      <w:r w:rsidRPr="004B64FE">
        <w:rPr>
          <w:b/>
        </w:rPr>
        <w:t>two methods</w:t>
      </w:r>
      <w:r>
        <w:t xml:space="preserve">. </w:t>
      </w:r>
      <w:r w:rsidRPr="004B64FE">
        <w:rPr>
          <w:b/>
        </w:rPr>
        <w:t>Get</w:t>
      </w:r>
      <w:r>
        <w:t xml:space="preserve"> method and </w:t>
      </w:r>
      <w:r w:rsidRPr="004B64FE">
        <w:rPr>
          <w:b/>
        </w:rPr>
        <w:t>Post</w:t>
      </w:r>
      <w:r>
        <w:t xml:space="preserve"> method.</w:t>
      </w:r>
    </w:p>
    <w:p w:rsidR="004B64FE" w:rsidRDefault="004B64FE" w:rsidP="00AD01B2">
      <w:r>
        <w:t xml:space="preserve">We start with the </w:t>
      </w:r>
      <w:r w:rsidRPr="008F5E5B">
        <w:rPr>
          <w:b/>
        </w:rPr>
        <w:t>get</w:t>
      </w:r>
      <w:r>
        <w:t xml:space="preserve"> method</w:t>
      </w:r>
    </w:p>
    <w:p w:rsidR="004B64FE" w:rsidRDefault="004B64FE" w:rsidP="00AD01B2">
      <w:r>
        <w:rPr>
          <w:noProof/>
          <w:lang w:val="bg-BG" w:eastAsia="bg-BG"/>
        </w:rPr>
        <w:drawing>
          <wp:inline distT="0" distB="0" distL="0" distR="0" wp14:anchorId="27851BDF" wp14:editId="2DE05F6E">
            <wp:extent cx="5760720" cy="1514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FE" w:rsidRDefault="004B64FE" w:rsidP="00AD01B2"/>
    <w:p w:rsidR="004B64FE" w:rsidRDefault="003A4CFA" w:rsidP="00AD01B2">
      <w:r>
        <w:t xml:space="preserve">Now, the </w:t>
      </w:r>
      <w:r w:rsidRPr="008F5E5B">
        <w:rPr>
          <w:b/>
        </w:rPr>
        <w:t>post</w:t>
      </w:r>
      <w:r>
        <w:t xml:space="preserve"> method.</w:t>
      </w:r>
    </w:p>
    <w:p w:rsidR="003A4CFA" w:rsidRDefault="003A4CFA" w:rsidP="00AD01B2">
      <w:r>
        <w:rPr>
          <w:noProof/>
          <w:lang w:val="bg-BG" w:eastAsia="bg-BG"/>
        </w:rPr>
        <w:drawing>
          <wp:inline distT="0" distB="0" distL="0" distR="0" wp14:anchorId="3C3D43D5" wp14:editId="370128C8">
            <wp:extent cx="5760720" cy="1886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FA" w:rsidRDefault="003A4CFA" w:rsidP="00AD01B2"/>
    <w:p w:rsidR="003A4CFA" w:rsidRDefault="003A4CFA" w:rsidP="00AD01B2">
      <w:r>
        <w:t>Don’t worry “</w:t>
      </w:r>
      <w:r w:rsidRPr="003A4CFA">
        <w:rPr>
          <w:b/>
        </w:rPr>
        <w:t>createAccount</w:t>
      </w:r>
      <w:r>
        <w:t>” goes red. Copy the given method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A4CFA" w:rsidTr="003A4CFA">
        <w:tc>
          <w:tcPr>
            <w:tcW w:w="9062" w:type="dxa"/>
          </w:tcPr>
          <w:p w:rsidR="003A4CFA" w:rsidRDefault="003A4CFA" w:rsidP="003A4CFA">
            <w:r>
              <w:t>private boolean createAccount(BankAccountBindingModel bankAccountBindingModel) {</w:t>
            </w:r>
          </w:p>
          <w:p w:rsidR="003A4CFA" w:rsidRDefault="003A4CFA" w:rsidP="003A4CFA">
            <w:r>
              <w:t xml:space="preserve">        if (bankAccountBindingModel.getIban() == null || bankAccountBindingModel.getIban().equals("")) {</w:t>
            </w:r>
          </w:p>
          <w:p w:rsidR="003A4CFA" w:rsidRDefault="003A4CFA" w:rsidP="003A4CFA">
            <w:r>
              <w:lastRenderedPageBreak/>
              <w:t xml:space="preserve">            return false;</w:t>
            </w:r>
          </w:p>
          <w:p w:rsidR="003A4CFA" w:rsidRDefault="003A4CFA" w:rsidP="003A4CFA">
            <w:r>
              <w:t xml:space="preserve">        }</w:t>
            </w:r>
          </w:p>
          <w:p w:rsidR="003A4CFA" w:rsidRDefault="003A4CFA" w:rsidP="003A4CFA"/>
          <w:p w:rsidR="003A4CFA" w:rsidRDefault="003A4CFA" w:rsidP="003A4CFA">
            <w:r>
              <w:t xml:space="preserve">        User user = this.userRepository.findByUsername(bankAccountBindingModel.getUsername());</w:t>
            </w:r>
          </w:p>
          <w:p w:rsidR="003A4CFA" w:rsidRDefault="003A4CFA" w:rsidP="003A4CFA"/>
          <w:p w:rsidR="003A4CFA" w:rsidRDefault="003A4CFA" w:rsidP="003A4CFA">
            <w:r>
              <w:t xml:space="preserve">        if (user == null) {</w:t>
            </w:r>
          </w:p>
          <w:p w:rsidR="003A4CFA" w:rsidRDefault="003A4CFA" w:rsidP="003A4CFA">
            <w:r>
              <w:t xml:space="preserve">            return false;</w:t>
            </w:r>
          </w:p>
          <w:p w:rsidR="003A4CFA" w:rsidRDefault="003A4CFA" w:rsidP="003A4CFA">
            <w:r>
              <w:t xml:space="preserve">        }</w:t>
            </w:r>
          </w:p>
          <w:p w:rsidR="003A4CFA" w:rsidRDefault="003A4CFA" w:rsidP="003A4CFA"/>
          <w:p w:rsidR="003A4CFA" w:rsidRDefault="003A4CFA" w:rsidP="003A4CFA">
            <w:r>
              <w:t xml:space="preserve">        BankAccount bankAccount = new BankAccount();</w:t>
            </w:r>
          </w:p>
          <w:p w:rsidR="003A4CFA" w:rsidRDefault="003A4CFA" w:rsidP="003A4CFA">
            <w:r>
              <w:t xml:space="preserve">        bankAccount.setOwner(user);</w:t>
            </w:r>
          </w:p>
          <w:p w:rsidR="003A4CFA" w:rsidRDefault="003A4CFA" w:rsidP="003A4CFA">
            <w:r>
              <w:t xml:space="preserve">        bankAccount.setIban(bankAccountBindingModel.getIban());</w:t>
            </w:r>
          </w:p>
          <w:p w:rsidR="003A4CFA" w:rsidRDefault="003A4CFA" w:rsidP="003A4CFA">
            <w:r>
              <w:t xml:space="preserve">        bankAccount.setBalance(BigDecimal.ZERO);</w:t>
            </w:r>
          </w:p>
          <w:p w:rsidR="003A4CFA" w:rsidRDefault="003A4CFA" w:rsidP="003A4CFA"/>
          <w:p w:rsidR="003A4CFA" w:rsidRDefault="003A4CFA" w:rsidP="003A4CFA">
            <w:r>
              <w:t xml:space="preserve">        this.bankAccountRepository.save(bankAccount);</w:t>
            </w:r>
          </w:p>
          <w:p w:rsidR="003A4CFA" w:rsidRDefault="003A4CFA" w:rsidP="003A4CFA">
            <w:r>
              <w:t xml:space="preserve">        return true;</w:t>
            </w:r>
          </w:p>
          <w:p w:rsidR="003A4CFA" w:rsidRDefault="003A4CFA" w:rsidP="003A4CFA">
            <w:r>
              <w:t>}</w:t>
            </w:r>
          </w:p>
        </w:tc>
      </w:tr>
    </w:tbl>
    <w:p w:rsidR="003A4CFA" w:rsidRDefault="003A4CFA" w:rsidP="00AD01B2"/>
    <w:p w:rsidR="003A4CFA" w:rsidRDefault="0057784C" w:rsidP="00AD01B2">
      <w:r>
        <w:t>That’s all for creating an account. If you worked correctly your home page should look like this after creating an account.</w:t>
      </w:r>
    </w:p>
    <w:p w:rsidR="0057784C" w:rsidRDefault="0057784C" w:rsidP="00AD01B2"/>
    <w:p w:rsidR="0057784C" w:rsidRDefault="0057784C" w:rsidP="00AD01B2">
      <w:r>
        <w:rPr>
          <w:noProof/>
          <w:lang w:val="bg-BG" w:eastAsia="bg-BG"/>
        </w:rPr>
        <w:drawing>
          <wp:inline distT="0" distB="0" distL="0" distR="0" wp14:anchorId="59A3996F" wp14:editId="4DA26288">
            <wp:extent cx="5760720" cy="3166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4C" w:rsidRDefault="0057784C" w:rsidP="00E93F31">
      <w:pPr>
        <w:pStyle w:val="Heading2"/>
      </w:pPr>
      <w:r>
        <w:lastRenderedPageBreak/>
        <w:t>Deposit and Withdraw</w:t>
      </w:r>
    </w:p>
    <w:p w:rsidR="0057784C" w:rsidRDefault="0057784C" w:rsidP="0057784C"/>
    <w:p w:rsidR="0057784C" w:rsidRDefault="00082EC7" w:rsidP="0057784C">
      <w:r>
        <w:t>It is time to create deposit and withdraw actions.</w:t>
      </w:r>
    </w:p>
    <w:p w:rsidR="00082EC7" w:rsidRDefault="00082EC7" w:rsidP="0057784C">
      <w:r>
        <w:t>Again we start by creating our views. Inside “</w:t>
      </w:r>
      <w:r w:rsidRPr="00082EC7">
        <w:rPr>
          <w:b/>
        </w:rPr>
        <w:t>resources/templates/accounts</w:t>
      </w:r>
      <w:r>
        <w:t>” we create two views.</w:t>
      </w:r>
    </w:p>
    <w:p w:rsidR="00082EC7" w:rsidRDefault="00082EC7" w:rsidP="0057784C">
      <w:r>
        <w:t xml:space="preserve">The first one is the </w:t>
      </w:r>
      <w:r w:rsidRPr="00082EC7">
        <w:rPr>
          <w:b/>
        </w:rPr>
        <w:t>deposit</w:t>
      </w:r>
      <w:r>
        <w:t xml:space="preserve"> view.</w:t>
      </w:r>
    </w:p>
    <w:p w:rsidR="00082EC7" w:rsidRDefault="00082EC7" w:rsidP="0057784C">
      <w:r>
        <w:rPr>
          <w:noProof/>
          <w:lang w:val="bg-BG" w:eastAsia="bg-BG"/>
        </w:rPr>
        <w:drawing>
          <wp:inline distT="0" distB="0" distL="0" distR="0" wp14:anchorId="69BADD6D" wp14:editId="26B1A56E">
            <wp:extent cx="3276600" cy="1619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C7" w:rsidRDefault="00082EC7" w:rsidP="0057784C"/>
    <w:p w:rsidR="00082EC7" w:rsidRDefault="00082EC7" w:rsidP="0057784C">
      <w:r>
        <w:t>Put this inside of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2EC7" w:rsidTr="00082EC7">
        <w:tc>
          <w:tcPr>
            <w:tcW w:w="9062" w:type="dxa"/>
          </w:tcPr>
          <w:p w:rsidR="00082EC7" w:rsidRDefault="00082EC7" w:rsidP="00082EC7">
            <w:r>
              <w:t>&lt;th:block&gt;</w:t>
            </w:r>
          </w:p>
          <w:p w:rsidR="00082EC7" w:rsidRDefault="00082EC7" w:rsidP="00082EC7">
            <w:r>
              <w:t xml:space="preserve">    &lt;div class="text-center"&gt;</w:t>
            </w:r>
          </w:p>
          <w:p w:rsidR="00082EC7" w:rsidRDefault="00082EC7" w:rsidP="00082EC7">
            <w:r>
              <w:t xml:space="preserve">        &lt;h1&gt;Deposit&lt;/h1&gt;</w:t>
            </w:r>
          </w:p>
          <w:p w:rsidR="00082EC7" w:rsidRDefault="00082EC7" w:rsidP="00082EC7">
            <w:r>
              <w:t xml:space="preserve">        &lt;hr /&gt;</w:t>
            </w:r>
          </w:p>
          <w:p w:rsidR="00082EC7" w:rsidRDefault="00082EC7" w:rsidP="00082EC7">
            <w:r>
              <w:t xml:space="preserve">        &lt;div class="d-flex justify-content-center align-items-center container "&gt;</w:t>
            </w:r>
          </w:p>
          <w:p w:rsidR="00082EC7" w:rsidRDefault="00082EC7" w:rsidP="00082EC7">
            <w:r>
              <w:t xml:space="preserve">            &lt;form class="col-md-4" th:action="@{/accounts/deposit/{id}(id=*{id})}" th:method="post" th:object="${bankAccountBindingModel}"&gt;</w:t>
            </w:r>
          </w:p>
          <w:p w:rsidR="00082EC7" w:rsidRDefault="00082EC7" w:rsidP="00082EC7">
            <w:r>
              <w:t xml:space="preserve">                &lt;div class="form-group"&gt;</w:t>
            </w:r>
          </w:p>
          <w:p w:rsidR="00082EC7" w:rsidRDefault="00082EC7" w:rsidP="00082EC7">
            <w:r>
              <w:t xml:space="preserve">                    &lt;label for="username"&gt;Username&lt;/label&gt;</w:t>
            </w:r>
          </w:p>
          <w:p w:rsidR="00082EC7" w:rsidRDefault="00082EC7" w:rsidP="00082EC7">
            <w:r>
              <w:t xml:space="preserve">                    &lt;input type="text" class="form-control" id="username" placeholder="Enter username" th:field="*{username}" readonly&gt;</w:t>
            </w:r>
          </w:p>
          <w:p w:rsidR="00082EC7" w:rsidRDefault="00082EC7" w:rsidP="00082EC7">
            <w:r>
              <w:t xml:space="preserve">                &lt;/div&gt;</w:t>
            </w:r>
          </w:p>
          <w:p w:rsidR="00082EC7" w:rsidRDefault="00082EC7" w:rsidP="00082EC7">
            <w:r>
              <w:t xml:space="preserve">                &lt;div class="form-group"&gt;</w:t>
            </w:r>
          </w:p>
          <w:p w:rsidR="00082EC7" w:rsidRDefault="00082EC7" w:rsidP="00082EC7">
            <w:r>
              <w:t xml:space="preserve">                    &lt;label for="iban"&gt;IBan&lt;/label&gt;</w:t>
            </w:r>
          </w:p>
          <w:p w:rsidR="00082EC7" w:rsidRDefault="00082EC7" w:rsidP="00082EC7">
            <w:r>
              <w:t xml:space="preserve">                    &lt;input type="text" class="form-control" id="iban" placeholder="IBan" th:field="*{iban}" readonly&gt;</w:t>
            </w:r>
          </w:p>
          <w:p w:rsidR="00082EC7" w:rsidRDefault="00082EC7" w:rsidP="00082EC7">
            <w:r>
              <w:t xml:space="preserve">                &lt;/div&gt;</w:t>
            </w:r>
          </w:p>
          <w:p w:rsidR="00082EC7" w:rsidRDefault="00082EC7" w:rsidP="00082EC7">
            <w:r>
              <w:t xml:space="preserve">                &lt;div class="form-group"&gt;</w:t>
            </w:r>
          </w:p>
          <w:p w:rsidR="00082EC7" w:rsidRDefault="00082EC7" w:rsidP="00082EC7">
            <w:r>
              <w:t xml:space="preserve">                    &lt;label for="amount"&gt;Amount&lt;/label&gt;</w:t>
            </w:r>
          </w:p>
          <w:p w:rsidR="00082EC7" w:rsidRDefault="00082EC7" w:rsidP="00082EC7">
            <w:r>
              <w:lastRenderedPageBreak/>
              <w:t xml:space="preserve">                    &lt;input type="number" step="any" class="form-control" id="amount" placeholder="Amount" th:field="*{amount}" required&gt;</w:t>
            </w:r>
          </w:p>
          <w:p w:rsidR="00082EC7" w:rsidRDefault="00082EC7" w:rsidP="00082EC7">
            <w:r>
              <w:t xml:space="preserve">                &lt;/div&gt;</w:t>
            </w:r>
          </w:p>
          <w:p w:rsidR="00082EC7" w:rsidRDefault="00082EC7" w:rsidP="00082EC7">
            <w:r>
              <w:t xml:space="preserve">                &lt;button type="submit" class="btn btn-success"&gt;Deposit&lt;/button&gt;</w:t>
            </w:r>
          </w:p>
          <w:p w:rsidR="00082EC7" w:rsidRDefault="00082EC7" w:rsidP="00082EC7">
            <w:r>
              <w:t xml:space="preserve">            &lt;/form&gt;</w:t>
            </w:r>
          </w:p>
          <w:p w:rsidR="00082EC7" w:rsidRDefault="00082EC7" w:rsidP="00082EC7">
            <w:r>
              <w:t xml:space="preserve">        &lt;/div&gt;</w:t>
            </w:r>
          </w:p>
          <w:p w:rsidR="00082EC7" w:rsidRDefault="00082EC7" w:rsidP="00082EC7">
            <w:r>
              <w:t xml:space="preserve">    &lt;/div&gt;</w:t>
            </w:r>
          </w:p>
          <w:p w:rsidR="00082EC7" w:rsidRDefault="00082EC7" w:rsidP="00082EC7">
            <w:r>
              <w:t>&lt;/th:block&gt;</w:t>
            </w:r>
          </w:p>
        </w:tc>
      </w:tr>
    </w:tbl>
    <w:p w:rsidR="00082EC7" w:rsidRDefault="00082EC7" w:rsidP="0057784C"/>
    <w:p w:rsidR="00082EC7" w:rsidRPr="0057784C" w:rsidRDefault="00082EC7" w:rsidP="0057784C"/>
    <w:p w:rsidR="0057784C" w:rsidRDefault="00082EC7" w:rsidP="00AD01B2">
      <w:r>
        <w:t xml:space="preserve">Great. Now let’s head to the </w:t>
      </w:r>
      <w:r w:rsidRPr="00082EC7">
        <w:rPr>
          <w:b/>
        </w:rPr>
        <w:t>BankAccountController</w:t>
      </w:r>
      <w:r>
        <w:t xml:space="preserve"> and implement </w:t>
      </w:r>
      <w:r w:rsidRPr="00082EC7">
        <w:rPr>
          <w:b/>
        </w:rPr>
        <w:t>get</w:t>
      </w:r>
      <w:r>
        <w:t xml:space="preserve"> and </w:t>
      </w:r>
      <w:r w:rsidRPr="00082EC7">
        <w:rPr>
          <w:b/>
        </w:rPr>
        <w:t>post</w:t>
      </w:r>
      <w:r>
        <w:t xml:space="preserve"> methods for deposit.</w:t>
      </w:r>
      <w:r w:rsidR="00DC4B3B">
        <w:t xml:space="preserve"> This is the </w:t>
      </w:r>
      <w:r w:rsidR="00DC4B3B" w:rsidRPr="00DC4B3B">
        <w:rPr>
          <w:b/>
        </w:rPr>
        <w:t>Get</w:t>
      </w:r>
      <w:r w:rsidR="00DC4B3B">
        <w:t xml:space="preserve"> method.</w:t>
      </w:r>
    </w:p>
    <w:p w:rsidR="00082EC7" w:rsidRDefault="00082EC7" w:rsidP="00AD01B2"/>
    <w:p w:rsidR="00082EC7" w:rsidRDefault="00DC4B3B" w:rsidP="00AD01B2">
      <w:r>
        <w:rPr>
          <w:noProof/>
          <w:lang w:val="bg-BG" w:eastAsia="bg-BG"/>
        </w:rPr>
        <w:drawing>
          <wp:inline distT="0" distB="0" distL="0" distR="0" wp14:anchorId="0A3A2874" wp14:editId="47727533">
            <wp:extent cx="5760720" cy="1831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02" w:rsidRDefault="00214802" w:rsidP="00AD01B2"/>
    <w:p w:rsidR="00214802" w:rsidRDefault="00214802" w:rsidP="00AD01B2">
      <w:r>
        <w:t>And here it is the “</w:t>
      </w:r>
      <w:r w:rsidRPr="00214802">
        <w:rPr>
          <w:b/>
        </w:rPr>
        <w:t>extractAccountForTransaction(id)</w:t>
      </w:r>
      <w:r>
        <w:t>”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4802" w:rsidTr="00214802">
        <w:tc>
          <w:tcPr>
            <w:tcW w:w="9062" w:type="dxa"/>
          </w:tcPr>
          <w:p w:rsidR="00214802" w:rsidRDefault="00214802" w:rsidP="00214802">
            <w:r>
              <w:t>private BankAccountBindingModel extractAccountForTransaction(Long id) {</w:t>
            </w:r>
          </w:p>
          <w:p w:rsidR="00214802" w:rsidRDefault="00214802" w:rsidP="00214802">
            <w:r>
              <w:t xml:space="preserve">        BankAccount bankAccount = this.bankAccountRepository.findById(id).orElse(null);</w:t>
            </w:r>
          </w:p>
          <w:p w:rsidR="00214802" w:rsidRDefault="00214802" w:rsidP="00214802"/>
          <w:p w:rsidR="00214802" w:rsidRDefault="00214802" w:rsidP="00214802">
            <w:r>
              <w:t xml:space="preserve">        if (bankAccount == null) {</w:t>
            </w:r>
          </w:p>
          <w:p w:rsidR="00214802" w:rsidRDefault="00214802" w:rsidP="00214802">
            <w:r>
              <w:t xml:space="preserve">            throw new IllegalArgumentException("Invalid Bank Account!");</w:t>
            </w:r>
          </w:p>
          <w:p w:rsidR="00214802" w:rsidRDefault="00214802" w:rsidP="00214802">
            <w:r>
              <w:t xml:space="preserve">        }</w:t>
            </w:r>
          </w:p>
          <w:p w:rsidR="00214802" w:rsidRDefault="00214802" w:rsidP="00214802"/>
          <w:p w:rsidR="00214802" w:rsidRDefault="00214802" w:rsidP="00214802">
            <w:r>
              <w:t xml:space="preserve">        BankAccountBindingModel bankAccountBindingModel = new BankAccountBindingModel();</w:t>
            </w:r>
          </w:p>
          <w:p w:rsidR="00214802" w:rsidRDefault="00214802" w:rsidP="00214802">
            <w:r>
              <w:t xml:space="preserve">        bankAccountBindingModel.setId(id);</w:t>
            </w:r>
          </w:p>
          <w:p w:rsidR="00214802" w:rsidRDefault="00214802" w:rsidP="00214802">
            <w:r>
              <w:t xml:space="preserve">        bankAccountBindingModel.setUsername(bankAccount.getOwner().getUsername());</w:t>
            </w:r>
          </w:p>
          <w:p w:rsidR="00214802" w:rsidRDefault="00214802" w:rsidP="00214802">
            <w:r>
              <w:lastRenderedPageBreak/>
              <w:t xml:space="preserve">        bankAccountBindingModel.setIban(bankAccount.getIban());</w:t>
            </w:r>
          </w:p>
          <w:p w:rsidR="00214802" w:rsidRDefault="00214802" w:rsidP="00214802"/>
          <w:p w:rsidR="00214802" w:rsidRDefault="00214802" w:rsidP="00214802">
            <w:r>
              <w:t xml:space="preserve">        return bankAccountBindingModel;</w:t>
            </w:r>
          </w:p>
          <w:p w:rsidR="00214802" w:rsidRDefault="00214802" w:rsidP="00214802">
            <w:r>
              <w:t>}</w:t>
            </w:r>
          </w:p>
        </w:tc>
      </w:tr>
    </w:tbl>
    <w:p w:rsidR="00214802" w:rsidRDefault="00214802" w:rsidP="00AD01B2"/>
    <w:p w:rsidR="00214802" w:rsidRDefault="00DC4B3B" w:rsidP="00AD01B2">
      <w:r>
        <w:t>And here is the</w:t>
      </w:r>
      <w:r w:rsidRPr="00DC4B3B">
        <w:rPr>
          <w:b/>
        </w:rPr>
        <w:t xml:space="preserve"> Post</w:t>
      </w:r>
      <w:r>
        <w:t xml:space="preserve"> method.</w:t>
      </w:r>
    </w:p>
    <w:p w:rsidR="00DC4B3B" w:rsidRDefault="00DC4B3B" w:rsidP="00AD01B2">
      <w:r>
        <w:rPr>
          <w:noProof/>
          <w:lang w:val="bg-BG" w:eastAsia="bg-BG"/>
        </w:rPr>
        <w:drawing>
          <wp:inline distT="0" distB="0" distL="0" distR="0" wp14:anchorId="61E34E93" wp14:editId="1AAA7C97">
            <wp:extent cx="5760720" cy="23209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3B" w:rsidRDefault="00DC4B3B" w:rsidP="00AD01B2"/>
    <w:p w:rsidR="00DC4B3B" w:rsidRDefault="00B64972" w:rsidP="00AD01B2">
      <w:r>
        <w:t>“</w:t>
      </w:r>
      <w:r w:rsidRPr="00B64972">
        <w:rPr>
          <w:b/>
        </w:rPr>
        <w:t>depositAmount(bankAccountBindingModel)</w:t>
      </w:r>
      <w:r>
        <w:t>”:</w:t>
      </w:r>
    </w:p>
    <w:p w:rsidR="00B64972" w:rsidRDefault="00B64972" w:rsidP="00AD01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64972" w:rsidTr="00B64972">
        <w:tc>
          <w:tcPr>
            <w:tcW w:w="9062" w:type="dxa"/>
          </w:tcPr>
          <w:p w:rsidR="00B64972" w:rsidRDefault="00B64972" w:rsidP="00B64972">
            <w:r>
              <w:t>private boolean depositAmount(BankAccountBindingModel bankAccountBindingModel) {</w:t>
            </w:r>
          </w:p>
          <w:p w:rsidR="00B64972" w:rsidRDefault="00B64972" w:rsidP="00B64972">
            <w:r>
              <w:t xml:space="preserve">        BankAccount bankAccount = this.bankAccountRepository.findById(bankAccountBindingModel.getId()).orElse(null);</w:t>
            </w:r>
          </w:p>
          <w:p w:rsidR="00B64972" w:rsidRDefault="00B64972" w:rsidP="00B64972"/>
          <w:p w:rsidR="00B64972" w:rsidRDefault="00B64972" w:rsidP="00B64972">
            <w:r>
              <w:t xml:space="preserve">        if (bankAccount == null) {</w:t>
            </w:r>
          </w:p>
          <w:p w:rsidR="00B64972" w:rsidRDefault="00B64972" w:rsidP="00B64972">
            <w:r>
              <w:t xml:space="preserve">            return false;</w:t>
            </w:r>
          </w:p>
          <w:p w:rsidR="00B64972" w:rsidRDefault="00B64972" w:rsidP="00B64972">
            <w:r>
              <w:t xml:space="preserve">        } else if (bankAccountBindingModel.getAmount().compareTo(BigDecimal.ZERO) &lt;= 0) {</w:t>
            </w:r>
          </w:p>
          <w:p w:rsidR="00B64972" w:rsidRDefault="00B64972" w:rsidP="00B64972">
            <w:r>
              <w:t xml:space="preserve">            return false;</w:t>
            </w:r>
          </w:p>
          <w:p w:rsidR="00B64972" w:rsidRDefault="00B64972" w:rsidP="00B64972">
            <w:r>
              <w:t xml:space="preserve">        }</w:t>
            </w:r>
          </w:p>
          <w:p w:rsidR="00B64972" w:rsidRDefault="00B64972" w:rsidP="00B64972"/>
          <w:p w:rsidR="00B64972" w:rsidRDefault="00B64972" w:rsidP="00B64972">
            <w:r>
              <w:t xml:space="preserve">        bankAccount.setBalance(bankAccount.getBalance().add(bankAccountBindingModel.getAmount())); </w:t>
            </w:r>
          </w:p>
          <w:p w:rsidR="00B64972" w:rsidRDefault="00B64972" w:rsidP="00B64972"/>
          <w:p w:rsidR="00B64972" w:rsidRDefault="00B64972" w:rsidP="00B64972">
            <w:r>
              <w:t xml:space="preserve">        this.bankAccountRepository.save(bankAccount);</w:t>
            </w:r>
          </w:p>
          <w:p w:rsidR="00B64972" w:rsidRDefault="00B64972" w:rsidP="00B64972">
            <w:r>
              <w:lastRenderedPageBreak/>
              <w:t xml:space="preserve">        return true;</w:t>
            </w:r>
          </w:p>
          <w:p w:rsidR="00B64972" w:rsidRDefault="00B64972" w:rsidP="00B64972">
            <w:r>
              <w:t>}</w:t>
            </w:r>
          </w:p>
        </w:tc>
      </w:tr>
    </w:tbl>
    <w:p w:rsidR="00B64972" w:rsidRDefault="00B64972" w:rsidP="00AD01B2"/>
    <w:p w:rsidR="00B64972" w:rsidRDefault="004D2484" w:rsidP="00AD01B2">
      <w:r>
        <w:t>Ok, that’s all for depositing amount into bank account.</w:t>
      </w:r>
    </w:p>
    <w:p w:rsidR="004D2484" w:rsidRDefault="004D2484" w:rsidP="00AD01B2">
      <w:r>
        <w:t xml:space="preserve">It is up to you to implement the </w:t>
      </w:r>
      <w:r w:rsidRPr="008F5E5B">
        <w:rPr>
          <w:b/>
        </w:rPr>
        <w:t>withdraw</w:t>
      </w:r>
      <w:r>
        <w:t xml:space="preserve"> action. It is pretty much the same. Here is the view.</w:t>
      </w:r>
    </w:p>
    <w:p w:rsidR="004D2484" w:rsidRDefault="004D2484" w:rsidP="00AD01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D2484" w:rsidTr="004D2484">
        <w:tc>
          <w:tcPr>
            <w:tcW w:w="9062" w:type="dxa"/>
          </w:tcPr>
          <w:p w:rsidR="004D2484" w:rsidRDefault="004D2484" w:rsidP="004D2484">
            <w:r>
              <w:t>&lt;th:block&gt;</w:t>
            </w:r>
          </w:p>
          <w:p w:rsidR="004D2484" w:rsidRDefault="004D2484" w:rsidP="004D2484">
            <w:r>
              <w:t xml:space="preserve">    &lt;div class="text-center"&gt;</w:t>
            </w:r>
          </w:p>
          <w:p w:rsidR="004D2484" w:rsidRDefault="004D2484" w:rsidP="004D2484">
            <w:r>
              <w:t xml:space="preserve">        &lt;h1&gt;Withdraw&lt;/h1&gt;</w:t>
            </w:r>
          </w:p>
          <w:p w:rsidR="004D2484" w:rsidRDefault="004D2484" w:rsidP="004D2484">
            <w:r>
              <w:t xml:space="preserve">        &lt;hr /&gt;</w:t>
            </w:r>
          </w:p>
          <w:p w:rsidR="004D2484" w:rsidRDefault="004D2484" w:rsidP="004D2484">
            <w:r>
              <w:t xml:space="preserve">        &lt;div class="d-flex justify-content-center align-items-center container "&gt;</w:t>
            </w:r>
          </w:p>
          <w:p w:rsidR="004D2484" w:rsidRDefault="004D2484" w:rsidP="004D2484">
            <w:r>
              <w:t xml:space="preserve">            &lt;form class="col-md-4" th:action="@{/accounts/withdraw/{id}(id=*{id})}" th:method="post" th:object="${bankAccountBindingModel}"&gt;</w:t>
            </w:r>
          </w:p>
          <w:p w:rsidR="004D2484" w:rsidRDefault="004D2484" w:rsidP="004D2484">
            <w:r>
              <w:t xml:space="preserve">                &lt;div class="form-group"&gt;</w:t>
            </w:r>
          </w:p>
          <w:p w:rsidR="004D2484" w:rsidRDefault="004D2484" w:rsidP="004D2484">
            <w:r>
              <w:t xml:space="preserve">                    &lt;label for="username"&gt;Username&lt;/label&gt;</w:t>
            </w:r>
          </w:p>
          <w:p w:rsidR="004D2484" w:rsidRDefault="004D2484" w:rsidP="004D2484">
            <w:r>
              <w:t xml:space="preserve">                    &lt;input type="text" class="form-control" id="username" placeholder="Enter username" th:field="*{username}" readonly&gt;</w:t>
            </w:r>
          </w:p>
          <w:p w:rsidR="004D2484" w:rsidRDefault="004D2484" w:rsidP="004D2484">
            <w:r>
              <w:t xml:space="preserve">                &lt;/div&gt;</w:t>
            </w:r>
          </w:p>
          <w:p w:rsidR="004D2484" w:rsidRDefault="004D2484" w:rsidP="004D2484">
            <w:r>
              <w:t xml:space="preserve">                &lt;div class="form-group"&gt;</w:t>
            </w:r>
          </w:p>
          <w:p w:rsidR="004D2484" w:rsidRDefault="004D2484" w:rsidP="004D2484">
            <w:r>
              <w:t xml:space="preserve">                    &lt;label for="iban"&gt;IBan&lt;/label&gt;</w:t>
            </w:r>
          </w:p>
          <w:p w:rsidR="004D2484" w:rsidRDefault="004D2484" w:rsidP="004D2484">
            <w:r>
              <w:t xml:space="preserve">                    &lt;input type="text" class="form-control" id="iban" placeholder="IBan" th:field="*{iban}" readonly&gt;</w:t>
            </w:r>
          </w:p>
          <w:p w:rsidR="004D2484" w:rsidRDefault="004D2484" w:rsidP="004D2484">
            <w:r>
              <w:t xml:space="preserve">                &lt;/div&gt;</w:t>
            </w:r>
          </w:p>
          <w:p w:rsidR="004D2484" w:rsidRDefault="004D2484" w:rsidP="004D2484">
            <w:r>
              <w:t xml:space="preserve">                &lt;div class="form-group"&gt;</w:t>
            </w:r>
          </w:p>
          <w:p w:rsidR="004D2484" w:rsidRDefault="004D2484" w:rsidP="004D2484">
            <w:r>
              <w:t xml:space="preserve">                    &lt;label for="amount"&gt;Amount&lt;/label&gt;</w:t>
            </w:r>
          </w:p>
          <w:p w:rsidR="004D2484" w:rsidRDefault="004D2484" w:rsidP="004D2484">
            <w:r>
              <w:t xml:space="preserve">                    &lt;input type="number" step="any" class="form-control" id="amount" placeholder="Amount" th:field="*{amount}" required&gt;</w:t>
            </w:r>
          </w:p>
          <w:p w:rsidR="004D2484" w:rsidRDefault="004D2484" w:rsidP="004D2484">
            <w:r>
              <w:t xml:space="preserve">                &lt;/div&gt;</w:t>
            </w:r>
          </w:p>
          <w:p w:rsidR="004D2484" w:rsidRDefault="004D2484" w:rsidP="004D2484">
            <w:r>
              <w:t xml:space="preserve">                &lt;button type="submit" class="btn btn-danger"&gt;Withdraw&lt;/button&gt;</w:t>
            </w:r>
          </w:p>
          <w:p w:rsidR="004D2484" w:rsidRDefault="004D2484" w:rsidP="004D2484">
            <w:r>
              <w:t xml:space="preserve">            &lt;/form&gt;</w:t>
            </w:r>
          </w:p>
          <w:p w:rsidR="004D2484" w:rsidRDefault="004D2484" w:rsidP="004D2484">
            <w:r>
              <w:t xml:space="preserve">        &lt;/div&gt;</w:t>
            </w:r>
          </w:p>
          <w:p w:rsidR="004D2484" w:rsidRDefault="004D2484" w:rsidP="004D2484">
            <w:r>
              <w:t xml:space="preserve">    &lt;/div&gt;</w:t>
            </w:r>
          </w:p>
          <w:p w:rsidR="004D2484" w:rsidRDefault="004D2484" w:rsidP="004D2484">
            <w:r>
              <w:t>&lt;/th:block&gt;</w:t>
            </w:r>
          </w:p>
        </w:tc>
      </w:tr>
    </w:tbl>
    <w:p w:rsidR="004D2484" w:rsidRDefault="004D2484" w:rsidP="00AD01B2"/>
    <w:p w:rsidR="00A748AC" w:rsidRDefault="004D2484" w:rsidP="00AD01B2">
      <w:r>
        <w:t xml:space="preserve">Again, you must have a </w:t>
      </w:r>
      <w:r w:rsidRPr="008F5E5B">
        <w:rPr>
          <w:b/>
        </w:rPr>
        <w:t>get</w:t>
      </w:r>
      <w:r>
        <w:t xml:space="preserve"> method, a </w:t>
      </w:r>
      <w:r w:rsidRPr="008F5E5B">
        <w:rPr>
          <w:b/>
        </w:rPr>
        <w:t>post</w:t>
      </w:r>
      <w:r>
        <w:t xml:space="preserve"> method and method that is allmost the same as “</w:t>
      </w:r>
      <w:r w:rsidRPr="00B64972">
        <w:rPr>
          <w:b/>
        </w:rPr>
        <w:t>depositAmount(bankAccountBindingModel)</w:t>
      </w:r>
      <w:r>
        <w:t xml:space="preserve">” </w:t>
      </w:r>
    </w:p>
    <w:p w:rsidR="004D2484" w:rsidRDefault="0018143E" w:rsidP="00B725AF">
      <w:pPr>
        <w:jc w:val="both"/>
      </w:pPr>
      <w:r>
        <w:rPr>
          <w:noProof/>
          <w:lang w:val="bg-BG" w:eastAsia="bg-BG"/>
        </w:rPr>
        <w:drawing>
          <wp:inline distT="0" distB="0" distL="0" distR="0" wp14:anchorId="0F04F439" wp14:editId="0C3A73A5">
            <wp:extent cx="5760720" cy="4718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FC" w:rsidRDefault="00E263FC" w:rsidP="00E93F31">
      <w:pPr>
        <w:pStyle w:val="Heading2"/>
      </w:pPr>
      <w:r>
        <w:t>Transfer</w:t>
      </w:r>
    </w:p>
    <w:p w:rsidR="004D2484" w:rsidRDefault="00E263FC" w:rsidP="00AD01B2">
      <w:r>
        <w:t>Again, we start with the view. Inside “</w:t>
      </w:r>
      <w:r w:rsidRPr="008F5E5B">
        <w:rPr>
          <w:b/>
        </w:rPr>
        <w:t>accounts</w:t>
      </w:r>
      <w:r>
        <w:t>” folder create new html file called “transfer”.</w:t>
      </w:r>
    </w:p>
    <w:p w:rsidR="00E263FC" w:rsidRDefault="00E263FC" w:rsidP="00AD01B2">
      <w:r>
        <w:t>Delete everything and copy this inside of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263FC" w:rsidTr="00E263FC">
        <w:tc>
          <w:tcPr>
            <w:tcW w:w="9062" w:type="dxa"/>
          </w:tcPr>
          <w:p w:rsidR="00E263FC" w:rsidRDefault="00E263FC" w:rsidP="00E263FC">
            <w:r>
              <w:t>&lt;th:block&gt;</w:t>
            </w:r>
          </w:p>
          <w:p w:rsidR="00E263FC" w:rsidRDefault="00E263FC" w:rsidP="00E263FC">
            <w:r>
              <w:t xml:space="preserve">    &lt;div class="text-center"&gt;</w:t>
            </w:r>
          </w:p>
          <w:p w:rsidR="00E263FC" w:rsidRDefault="00E263FC" w:rsidP="00E263FC">
            <w:r>
              <w:t xml:space="preserve">        &lt;h1&gt;Deposit&lt;/h1&gt;</w:t>
            </w:r>
          </w:p>
          <w:p w:rsidR="00E263FC" w:rsidRDefault="00E263FC" w:rsidP="00E263FC">
            <w:r>
              <w:t xml:space="preserve">        &lt;hr /&gt;</w:t>
            </w:r>
          </w:p>
          <w:p w:rsidR="00E263FC" w:rsidRDefault="00E263FC" w:rsidP="00E263FC">
            <w:r>
              <w:t xml:space="preserve">        &lt;div class="d-flex justify-content-center align-items-center container "&gt;</w:t>
            </w:r>
          </w:p>
          <w:p w:rsidR="00E263FC" w:rsidRDefault="00E263FC" w:rsidP="00E263FC">
            <w:r>
              <w:t xml:space="preserve">            &lt;form class="col-md-4" th:action="@{/accounts/transfer/{id}(id=*{id})}" th:method="post" th:object="${bankAccountBindingModel}"&gt;</w:t>
            </w:r>
          </w:p>
          <w:p w:rsidR="00E263FC" w:rsidRDefault="00E263FC" w:rsidP="00E263FC">
            <w:r>
              <w:t xml:space="preserve">                &lt;div class="form-group"&gt;</w:t>
            </w:r>
          </w:p>
          <w:p w:rsidR="00E263FC" w:rsidRDefault="00E263FC" w:rsidP="00E263FC">
            <w:r>
              <w:lastRenderedPageBreak/>
              <w:t xml:space="preserve">                    &lt;label for="username"&gt;Username&lt;/label&gt;</w:t>
            </w:r>
          </w:p>
          <w:p w:rsidR="00E263FC" w:rsidRDefault="00E263FC" w:rsidP="00E263FC">
            <w:r>
              <w:t xml:space="preserve">                    &lt;input type="text" class="form-control" id="username" placeholder="Enter username" th:field="*{username}" readonly&gt;</w:t>
            </w:r>
          </w:p>
          <w:p w:rsidR="00E263FC" w:rsidRDefault="00E263FC" w:rsidP="00E263FC">
            <w:r>
              <w:t xml:space="preserve">                &lt;/div&gt;</w:t>
            </w:r>
          </w:p>
          <w:p w:rsidR="00E263FC" w:rsidRDefault="00E263FC" w:rsidP="00E263FC">
            <w:r>
              <w:t xml:space="preserve">                &lt;div class="form-group"&gt;</w:t>
            </w:r>
          </w:p>
          <w:p w:rsidR="00E263FC" w:rsidRDefault="00E263FC" w:rsidP="00E263FC">
            <w:r>
              <w:t xml:space="preserve">                    &lt;label for="iban"&gt;IBan&lt;/label&gt;</w:t>
            </w:r>
          </w:p>
          <w:p w:rsidR="00E263FC" w:rsidRDefault="00E263FC" w:rsidP="00E263FC">
            <w:r>
              <w:t xml:space="preserve">                    &lt;input type="text" class="form-control" id="iban" placeholder="IBan" th:field="*{iban}" readonly&gt;</w:t>
            </w:r>
          </w:p>
          <w:p w:rsidR="00E263FC" w:rsidRDefault="00E263FC" w:rsidP="00E263FC">
            <w:r>
              <w:t xml:space="preserve">                &lt;/div&gt;</w:t>
            </w:r>
          </w:p>
          <w:p w:rsidR="00E263FC" w:rsidRDefault="00E263FC" w:rsidP="00E263FC">
            <w:r>
              <w:t xml:space="preserve">                &lt;div class="form-group"&gt;</w:t>
            </w:r>
          </w:p>
          <w:p w:rsidR="00E263FC" w:rsidRDefault="00E263FC" w:rsidP="00E263FC">
            <w:r>
              <w:t xml:space="preserve">                    &lt;label for="receiver"&gt;Receiver IBan&lt;/label&gt;</w:t>
            </w:r>
          </w:p>
          <w:p w:rsidR="00E263FC" w:rsidRDefault="00E263FC" w:rsidP="00E263FC">
            <w:r>
              <w:t xml:space="preserve">                    &lt;select class="form-control" id="receiver" th:field="*{receiverId}"&gt;</w:t>
            </w:r>
          </w:p>
          <w:p w:rsidR="00E263FC" w:rsidRDefault="00E263FC" w:rsidP="00E263FC">
            <w:r>
              <w:t xml:space="preserve">                        &lt;th:block th:each="bankAccount : ${bankAccounts}"&gt;</w:t>
            </w:r>
          </w:p>
          <w:p w:rsidR="00E263FC" w:rsidRDefault="00E263FC" w:rsidP="00E263FC">
            <w:r>
              <w:t xml:space="preserve">                            &lt;option th:value="${bankAccount.id}" th:text="|${bankAccount.owner.username} ${bankAccount.iban}|"&gt;&lt;/option&gt;</w:t>
            </w:r>
          </w:p>
          <w:p w:rsidR="00E263FC" w:rsidRDefault="00E263FC" w:rsidP="00E263FC">
            <w:r>
              <w:t xml:space="preserve">                        &lt;/th:block&gt;</w:t>
            </w:r>
          </w:p>
          <w:p w:rsidR="00E263FC" w:rsidRDefault="00E263FC" w:rsidP="00E263FC">
            <w:r>
              <w:t xml:space="preserve">                    &lt;/select&gt;</w:t>
            </w:r>
          </w:p>
          <w:p w:rsidR="00E263FC" w:rsidRDefault="00E263FC" w:rsidP="00E263FC">
            <w:r>
              <w:t xml:space="preserve">                &lt;/div&gt;</w:t>
            </w:r>
          </w:p>
          <w:p w:rsidR="00E263FC" w:rsidRDefault="00E263FC" w:rsidP="00E263FC">
            <w:r>
              <w:t xml:space="preserve">                &lt;div class="form-group"&gt;</w:t>
            </w:r>
          </w:p>
          <w:p w:rsidR="00E263FC" w:rsidRDefault="00E263FC" w:rsidP="00E263FC">
            <w:r>
              <w:t xml:space="preserve">                    &lt;label for="amount"&gt;Amount&lt;/label&gt;</w:t>
            </w:r>
          </w:p>
          <w:p w:rsidR="00E263FC" w:rsidRDefault="00E263FC" w:rsidP="00E263FC">
            <w:r>
              <w:t xml:space="preserve">                    &lt;input type="number" step="any" class="form-control" id="amount" placeholder="Amount" th:field="*{amount}" required&gt;</w:t>
            </w:r>
          </w:p>
          <w:p w:rsidR="00E263FC" w:rsidRDefault="00E263FC" w:rsidP="00E263FC">
            <w:r>
              <w:t xml:space="preserve">                &lt;/div&gt;</w:t>
            </w:r>
          </w:p>
          <w:p w:rsidR="00E263FC" w:rsidRDefault="00E263FC" w:rsidP="00E263FC">
            <w:r>
              <w:t xml:space="preserve">                &lt;button type="submit" class="btn btn-info"&gt;Transfer&lt;/button&gt;</w:t>
            </w:r>
          </w:p>
          <w:p w:rsidR="00E263FC" w:rsidRDefault="00E263FC" w:rsidP="00E263FC">
            <w:r>
              <w:t xml:space="preserve">            &lt;/form&gt;</w:t>
            </w:r>
          </w:p>
          <w:p w:rsidR="00E263FC" w:rsidRDefault="00E263FC" w:rsidP="00E263FC">
            <w:r>
              <w:t xml:space="preserve">        &lt;/div&gt;</w:t>
            </w:r>
          </w:p>
          <w:p w:rsidR="00E263FC" w:rsidRDefault="00E263FC" w:rsidP="00E263FC">
            <w:r>
              <w:t xml:space="preserve">    &lt;/div&gt;</w:t>
            </w:r>
          </w:p>
          <w:p w:rsidR="00E263FC" w:rsidRDefault="00E263FC" w:rsidP="00E263FC">
            <w:r>
              <w:t>&lt;/th:block&gt;</w:t>
            </w:r>
          </w:p>
        </w:tc>
      </w:tr>
    </w:tbl>
    <w:p w:rsidR="00E263FC" w:rsidRDefault="00E263FC" w:rsidP="00AD01B2"/>
    <w:p w:rsidR="00E263FC" w:rsidRDefault="00E263FC" w:rsidP="00AD01B2">
      <w:r>
        <w:t xml:space="preserve">This is the </w:t>
      </w:r>
      <w:r w:rsidRPr="008F5E5B">
        <w:rPr>
          <w:b/>
        </w:rPr>
        <w:t>get</w:t>
      </w:r>
      <w:r>
        <w:t xml:space="preserve"> method.</w:t>
      </w:r>
    </w:p>
    <w:p w:rsidR="00E263FC" w:rsidRDefault="00E263FC" w:rsidP="00AD01B2">
      <w:r>
        <w:rPr>
          <w:noProof/>
          <w:lang w:val="bg-BG" w:eastAsia="bg-BG"/>
        </w:rPr>
        <w:lastRenderedPageBreak/>
        <w:drawing>
          <wp:inline distT="0" distB="0" distL="0" distR="0" wp14:anchorId="3ABE565D" wp14:editId="3DF178A7">
            <wp:extent cx="5760720" cy="1854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FC" w:rsidRDefault="00E263FC" w:rsidP="00AD01B2"/>
    <w:p w:rsidR="00E263FC" w:rsidRDefault="00B15947" w:rsidP="00AD01B2">
      <w:r>
        <w:t xml:space="preserve">Now, </w:t>
      </w:r>
      <w:r w:rsidRPr="008F5E5B">
        <w:rPr>
          <w:b/>
        </w:rPr>
        <w:t>post</w:t>
      </w:r>
      <w:r>
        <w:t>.</w:t>
      </w:r>
    </w:p>
    <w:p w:rsidR="00B15947" w:rsidRDefault="00B15947" w:rsidP="00AD01B2">
      <w:r>
        <w:rPr>
          <w:noProof/>
          <w:lang w:val="bg-BG" w:eastAsia="bg-BG"/>
        </w:rPr>
        <w:drawing>
          <wp:inline distT="0" distB="0" distL="0" distR="0" wp14:anchorId="7D52A92A" wp14:editId="02F66357">
            <wp:extent cx="5760720" cy="20681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47" w:rsidRDefault="00B15947" w:rsidP="00AD01B2"/>
    <w:p w:rsidR="00B15947" w:rsidRDefault="00B15947" w:rsidP="00AD01B2">
      <w:r>
        <w:t>“</w:t>
      </w:r>
      <w:r w:rsidRPr="00B15947">
        <w:rPr>
          <w:b/>
        </w:rPr>
        <w:t>transferAmount(bankAccountBindingModel)</w:t>
      </w:r>
      <w:r>
        <w:t>” method will be given to you, again paste it in this controller.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15947" w:rsidTr="00B15947">
        <w:tc>
          <w:tcPr>
            <w:tcW w:w="9062" w:type="dxa"/>
          </w:tcPr>
          <w:p w:rsidR="00B15947" w:rsidRDefault="00B15947" w:rsidP="00B15947">
            <w:r>
              <w:t>private boolean transferAmount(BankAccountBindingModel bankAccountBindingModel) {</w:t>
            </w:r>
          </w:p>
          <w:p w:rsidR="00B15947" w:rsidRDefault="00B15947" w:rsidP="00B15947">
            <w:r>
              <w:t xml:space="preserve">        BankAccount from = this.bankAccountRepository.findById(bankAccountBindingModel.getId()).orElse(null);</w:t>
            </w:r>
          </w:p>
          <w:p w:rsidR="00B15947" w:rsidRDefault="00B15947" w:rsidP="00B15947">
            <w:r>
              <w:t xml:space="preserve">        BankAccount to = this.bankAccountRepository.findById(bankAccountBindingModel.getReceiverId()).orElse(null);</w:t>
            </w:r>
          </w:p>
          <w:p w:rsidR="00B15947" w:rsidRDefault="00B15947" w:rsidP="00B15947"/>
          <w:p w:rsidR="00B15947" w:rsidRDefault="00B15947" w:rsidP="00B15947">
            <w:r>
              <w:t xml:space="preserve">        if (from == null || to == null) {</w:t>
            </w:r>
          </w:p>
          <w:p w:rsidR="00B15947" w:rsidRDefault="00B15947" w:rsidP="00B15947">
            <w:r>
              <w:t xml:space="preserve">            return false;</w:t>
            </w:r>
          </w:p>
          <w:p w:rsidR="00B15947" w:rsidRDefault="00B15947" w:rsidP="00B15947">
            <w:r>
              <w:t xml:space="preserve">        }else if (bankAccountBindingModel.getAmount().compareTo(BigDecimal.ZERO) &lt;= 0) {</w:t>
            </w:r>
          </w:p>
          <w:p w:rsidR="00B15947" w:rsidRDefault="00B15947" w:rsidP="00B15947">
            <w:r>
              <w:t xml:space="preserve">            return false;</w:t>
            </w:r>
          </w:p>
          <w:p w:rsidR="00B15947" w:rsidRDefault="00B15947" w:rsidP="00B15947">
            <w:r>
              <w:t xml:space="preserve">        }</w:t>
            </w:r>
          </w:p>
          <w:p w:rsidR="00B15947" w:rsidRDefault="00B15947" w:rsidP="00B15947"/>
          <w:p w:rsidR="00B15947" w:rsidRDefault="00B15947" w:rsidP="00B15947">
            <w:r>
              <w:t xml:space="preserve">        from.setBalance(from.getBalance().subtract(bankAccountBindingModel.getAmount()));</w:t>
            </w:r>
          </w:p>
          <w:p w:rsidR="00B15947" w:rsidRDefault="00B15947" w:rsidP="00B15947"/>
          <w:p w:rsidR="00B15947" w:rsidRDefault="00B15947" w:rsidP="00B15947">
            <w:r>
              <w:t xml:space="preserve">        if (from.getBalance().compareTo(BigDecimal.ZERO) &lt;= 0) {</w:t>
            </w:r>
          </w:p>
          <w:p w:rsidR="00B15947" w:rsidRDefault="00B15947" w:rsidP="00B15947">
            <w:r>
              <w:t xml:space="preserve">            return false;</w:t>
            </w:r>
          </w:p>
          <w:p w:rsidR="00B15947" w:rsidRDefault="00B15947" w:rsidP="00B15947">
            <w:r>
              <w:t xml:space="preserve">        }</w:t>
            </w:r>
          </w:p>
          <w:p w:rsidR="00B15947" w:rsidRDefault="00B15947" w:rsidP="00B15947"/>
          <w:p w:rsidR="00B15947" w:rsidRDefault="00B15947" w:rsidP="00B15947">
            <w:r>
              <w:t xml:space="preserve">        to.setBalance(to.getBalance().add(bankAccountBindingModel.getAmount()));</w:t>
            </w:r>
          </w:p>
          <w:p w:rsidR="00B15947" w:rsidRDefault="00B15947" w:rsidP="00B15947"/>
          <w:p w:rsidR="00B15947" w:rsidRDefault="00B15947" w:rsidP="00B15947">
            <w:r>
              <w:t xml:space="preserve">        this.bankAccountRepository.save(from);</w:t>
            </w:r>
          </w:p>
          <w:p w:rsidR="00B15947" w:rsidRDefault="00B15947" w:rsidP="00B15947">
            <w:r>
              <w:t xml:space="preserve">        this.bankAccountRepository.save(to);</w:t>
            </w:r>
          </w:p>
          <w:p w:rsidR="00B15947" w:rsidRDefault="00B15947" w:rsidP="00B15947">
            <w:r>
              <w:t xml:space="preserve">        return true;</w:t>
            </w:r>
          </w:p>
          <w:p w:rsidR="00B15947" w:rsidRDefault="00B15947" w:rsidP="00B15947">
            <w:r>
              <w:t>}</w:t>
            </w:r>
          </w:p>
        </w:tc>
      </w:tr>
    </w:tbl>
    <w:p w:rsidR="00B15947" w:rsidRDefault="00B15947" w:rsidP="00AD01B2"/>
    <w:p w:rsidR="00627E31" w:rsidRDefault="00627E31" w:rsidP="00AD01B2">
      <w:r>
        <w:t xml:space="preserve">Note that you will need at least </w:t>
      </w:r>
      <w:r w:rsidRPr="008F5E5B">
        <w:rPr>
          <w:b/>
        </w:rPr>
        <w:t>2 accounts</w:t>
      </w:r>
      <w:r>
        <w:t xml:space="preserve"> to test </w:t>
      </w:r>
      <w:r w:rsidR="0094347D">
        <w:t xml:space="preserve">the </w:t>
      </w:r>
      <w:r>
        <w:t>transfer</w:t>
      </w:r>
      <w:r w:rsidR="0094347D">
        <w:t xml:space="preserve"> functionality</w:t>
      </w:r>
      <w:r>
        <w:t>.</w:t>
      </w:r>
    </w:p>
    <w:p w:rsidR="00627E31" w:rsidRDefault="00627E31" w:rsidP="00AD01B2"/>
    <w:p w:rsidR="00FE0A64" w:rsidRDefault="00FE0A64" w:rsidP="00E93F31">
      <w:pPr>
        <w:pStyle w:val="Heading2"/>
      </w:pPr>
      <w:r>
        <w:t>Transactions</w:t>
      </w:r>
    </w:p>
    <w:p w:rsidR="00FE0A64" w:rsidRDefault="00FE0A64" w:rsidP="00FE0A64"/>
    <w:p w:rsidR="00FE0A64" w:rsidRPr="00FE0A64" w:rsidRDefault="00FE0A64" w:rsidP="00FE0A64">
      <w:r>
        <w:t>In this part we are going to implement the logic for showing a log of all transactions</w:t>
      </w:r>
      <w:r w:rsidR="0094347D">
        <w:t>.</w:t>
      </w:r>
      <w:r>
        <w:t xml:space="preserve"> </w:t>
      </w:r>
    </w:p>
    <w:p w:rsidR="0094347D" w:rsidRDefault="0094347D" w:rsidP="00AD01B2">
      <w:r>
        <w:t>Again</w:t>
      </w:r>
      <w:r w:rsidR="008F5E5B">
        <w:t>,</w:t>
      </w:r>
      <w:r>
        <w:t xml:space="preserve"> we start with the view.</w:t>
      </w:r>
    </w:p>
    <w:p w:rsidR="0094347D" w:rsidRDefault="0094347D" w:rsidP="00AD01B2">
      <w:r>
        <w:t xml:space="preserve">Inside </w:t>
      </w:r>
      <w:r w:rsidRPr="008F5E5B">
        <w:rPr>
          <w:b/>
        </w:rPr>
        <w:t>“resources/templates/users”</w:t>
      </w:r>
      <w:r>
        <w:t xml:space="preserve"> create view named “</w:t>
      </w:r>
      <w:r w:rsidRPr="008F5E5B">
        <w:rPr>
          <w:b/>
        </w:rPr>
        <w:t>transactions</w:t>
      </w:r>
      <w:r>
        <w:t>”</w:t>
      </w:r>
    </w:p>
    <w:p w:rsidR="0094347D" w:rsidRDefault="0094347D" w:rsidP="00AD01B2"/>
    <w:p w:rsidR="0094347D" w:rsidRDefault="0094347D" w:rsidP="00AD01B2"/>
    <w:p w:rsidR="0094347D" w:rsidRDefault="0094347D" w:rsidP="00AD01B2">
      <w:r>
        <w:rPr>
          <w:noProof/>
          <w:lang w:val="bg-BG" w:eastAsia="bg-BG"/>
        </w:rPr>
        <w:drawing>
          <wp:inline distT="0" distB="0" distL="0" distR="0" wp14:anchorId="358793B2" wp14:editId="70DDFD3A">
            <wp:extent cx="3305175" cy="1600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7D" w:rsidRDefault="0094347D" w:rsidP="00AD01B2"/>
    <w:p w:rsidR="0094347D" w:rsidRDefault="00CE53A4" w:rsidP="00AD01B2">
      <w:r>
        <w:t>Delete the generated text and paste the following.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E53A4" w:rsidTr="00CE53A4">
        <w:tc>
          <w:tcPr>
            <w:tcW w:w="9062" w:type="dxa"/>
          </w:tcPr>
          <w:p w:rsidR="00CE53A4" w:rsidRDefault="00CE53A4" w:rsidP="00CE53A4">
            <w:r>
              <w:t>&lt;th:block&gt;</w:t>
            </w:r>
          </w:p>
          <w:p w:rsidR="00CE53A4" w:rsidRDefault="00CE53A4" w:rsidP="00CE53A4">
            <w:r>
              <w:t xml:space="preserve">    &lt;h1 class="text-center" th:text="|Hello, ${username}|"&gt;&lt;/h1&gt;</w:t>
            </w:r>
          </w:p>
          <w:p w:rsidR="00CE53A4" w:rsidRDefault="00CE53A4" w:rsidP="00CE53A4">
            <w:r>
              <w:lastRenderedPageBreak/>
              <w:t xml:space="preserve">    &lt;p class="text-center"&gt;Your transactions are listed below.&lt;/p&gt;</w:t>
            </w:r>
          </w:p>
          <w:p w:rsidR="00CE53A4" w:rsidRDefault="00CE53A4" w:rsidP="00CE53A4">
            <w:r>
              <w:t xml:space="preserve">    &lt;hr /&gt;</w:t>
            </w:r>
          </w:p>
          <w:p w:rsidR="00CE53A4" w:rsidRDefault="00CE53A4" w:rsidP="00CE53A4">
            <w:r>
              <w:t xml:space="preserve">    &lt;div class="d-flex justify-content-center align-items-center container"&gt;</w:t>
            </w:r>
          </w:p>
          <w:p w:rsidR="00CE53A4" w:rsidRDefault="00CE53A4" w:rsidP="00CE53A4">
            <w:r>
              <w:t xml:space="preserve">        &lt;table class="table table-striped"&gt;</w:t>
            </w:r>
          </w:p>
          <w:p w:rsidR="00CE53A4" w:rsidRDefault="00CE53A4" w:rsidP="00CE53A4">
            <w:r>
              <w:t xml:space="preserve">            &lt;thead&gt;</w:t>
            </w:r>
          </w:p>
          <w:p w:rsidR="00CE53A4" w:rsidRDefault="00CE53A4" w:rsidP="00CE53A4">
            <w:r>
              <w:t xml:space="preserve">            &lt;tr&gt;</w:t>
            </w:r>
          </w:p>
          <w:p w:rsidR="00CE53A4" w:rsidRDefault="00CE53A4" w:rsidP="00CE53A4">
            <w:r>
              <w:t xml:space="preserve">                &lt;th scope="col"&gt;#&lt;/th&gt;</w:t>
            </w:r>
          </w:p>
          <w:p w:rsidR="00CE53A4" w:rsidRDefault="00CE53A4" w:rsidP="00CE53A4">
            <w:r>
              <w:t xml:space="preserve">                &lt;th scope="col"&gt;Type&lt;/th&gt;</w:t>
            </w:r>
          </w:p>
          <w:p w:rsidR="00CE53A4" w:rsidRDefault="00CE53A4" w:rsidP="00CE53A4">
            <w:r>
              <w:t xml:space="preserve">                &lt;th scope="col"&gt;From&lt;/th&gt;</w:t>
            </w:r>
          </w:p>
          <w:p w:rsidR="00CE53A4" w:rsidRDefault="00CE53A4" w:rsidP="00CE53A4">
            <w:r>
              <w:t xml:space="preserve">                &lt;th scope="col"&gt;To&lt;/th&gt;</w:t>
            </w:r>
          </w:p>
          <w:p w:rsidR="00CE53A4" w:rsidRDefault="00CE53A4" w:rsidP="00CE53A4">
            <w:r>
              <w:t xml:space="preserve">                &lt;th scope="col"&gt;Amount&lt;/th&gt;</w:t>
            </w:r>
          </w:p>
          <w:p w:rsidR="00CE53A4" w:rsidRDefault="00CE53A4" w:rsidP="00CE53A4">
            <w:r>
              <w:t xml:space="preserve">            &lt;/tr&gt;</w:t>
            </w:r>
          </w:p>
          <w:p w:rsidR="00CE53A4" w:rsidRDefault="00CE53A4" w:rsidP="00CE53A4">
            <w:r>
              <w:t xml:space="preserve">            &lt;/thead&gt;</w:t>
            </w:r>
          </w:p>
          <w:p w:rsidR="00CE53A4" w:rsidRDefault="00CE53A4" w:rsidP="00CE53A4">
            <w:r>
              <w:t xml:space="preserve">            &lt;tbody&gt;</w:t>
            </w:r>
          </w:p>
          <w:p w:rsidR="00CE53A4" w:rsidRDefault="00CE53A4" w:rsidP="00CE53A4">
            <w:r>
              <w:t xml:space="preserve">            &lt;th:block th:each="transaction, iter : ${transactions}"&gt;</w:t>
            </w:r>
          </w:p>
          <w:p w:rsidR="00CE53A4" w:rsidRDefault="00CE53A4" w:rsidP="00CE53A4">
            <w:r>
              <w:t xml:space="preserve">                &lt;tr&gt;</w:t>
            </w:r>
          </w:p>
          <w:p w:rsidR="00CE53A4" w:rsidRDefault="00CE53A4" w:rsidP="00CE53A4">
            <w:r>
              <w:t xml:space="preserve">                    &lt;td scope="row" th:text="${iter.index + 1}"&gt;&lt;/td&gt;</w:t>
            </w:r>
          </w:p>
          <w:p w:rsidR="00CE53A4" w:rsidRDefault="00CE53A4" w:rsidP="00CE53A4">
            <w:r>
              <w:t xml:space="preserve">                    &lt;td scope="row" th:text="${transaction.type}"&gt;&lt;/td&gt;</w:t>
            </w:r>
          </w:p>
          <w:p w:rsidR="00CE53A4" w:rsidRDefault="00CE53A4" w:rsidP="00CE53A4">
            <w:r>
              <w:t xml:space="preserve">                    &lt;td scope="row" th:text="${transaction.from.getIban()}"&gt;&lt;/td&gt;</w:t>
            </w:r>
          </w:p>
          <w:p w:rsidR="00CE53A4" w:rsidRDefault="00CE53A4" w:rsidP="00CE53A4">
            <w:r>
              <w:t xml:space="preserve">                    &lt;td scope="row" th:text="${transaction.to.getIban()}"&gt;&lt;/td&gt;</w:t>
            </w:r>
          </w:p>
          <w:p w:rsidR="00CE53A4" w:rsidRDefault="00CE53A4" w:rsidP="00CE53A4">
            <w:r>
              <w:t xml:space="preserve">                    &lt;td scope="row" th:text="${transaction.amount}"&gt;&lt;/td&gt;</w:t>
            </w:r>
          </w:p>
          <w:p w:rsidR="00CE53A4" w:rsidRDefault="00CE53A4" w:rsidP="00CE53A4">
            <w:r>
              <w:t xml:space="preserve">                &lt;/tr&gt;</w:t>
            </w:r>
          </w:p>
          <w:p w:rsidR="00CE53A4" w:rsidRDefault="00CE53A4" w:rsidP="00CE53A4">
            <w:r>
              <w:t xml:space="preserve">            &lt;/th:block&gt;</w:t>
            </w:r>
          </w:p>
          <w:p w:rsidR="00CE53A4" w:rsidRDefault="00CE53A4" w:rsidP="00CE53A4">
            <w:r>
              <w:t xml:space="preserve">            &lt;/tbody&gt;</w:t>
            </w:r>
          </w:p>
          <w:p w:rsidR="00CE53A4" w:rsidRDefault="00CE53A4" w:rsidP="00CE53A4">
            <w:r>
              <w:t xml:space="preserve">        &lt;/table&gt;</w:t>
            </w:r>
          </w:p>
          <w:p w:rsidR="00CE53A4" w:rsidRDefault="00CE53A4" w:rsidP="00CE53A4">
            <w:r>
              <w:t xml:space="preserve">    &lt;/div&gt;</w:t>
            </w:r>
          </w:p>
          <w:p w:rsidR="00CE53A4" w:rsidRDefault="00CE53A4" w:rsidP="00CE53A4">
            <w:r>
              <w:t>&lt;/th:block&gt;</w:t>
            </w:r>
          </w:p>
        </w:tc>
      </w:tr>
    </w:tbl>
    <w:p w:rsidR="00CE53A4" w:rsidRDefault="00CE53A4" w:rsidP="00AD01B2"/>
    <w:p w:rsidR="00C90C43" w:rsidRDefault="00C90C43" w:rsidP="00AD01B2">
      <w:r>
        <w:t xml:space="preserve">Our next move will be creating a </w:t>
      </w:r>
      <w:r w:rsidRPr="008F5E5B">
        <w:rPr>
          <w:b/>
        </w:rPr>
        <w:t>Transaction</w:t>
      </w:r>
      <w:r>
        <w:t xml:space="preserve"> entity in the entities package.</w:t>
      </w:r>
    </w:p>
    <w:p w:rsidR="00C90C43" w:rsidRDefault="00C90C43" w:rsidP="00AD01B2">
      <w:r>
        <w:rPr>
          <w:noProof/>
          <w:lang w:val="bg-BG" w:eastAsia="bg-BG"/>
        </w:rPr>
        <w:lastRenderedPageBreak/>
        <w:drawing>
          <wp:inline distT="0" distB="0" distL="0" distR="0" wp14:anchorId="4EB92670" wp14:editId="38E4541B">
            <wp:extent cx="3295650" cy="1619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43" w:rsidRDefault="00C90C43" w:rsidP="00AD01B2"/>
    <w:p w:rsidR="00C90C43" w:rsidRDefault="00C90C43" w:rsidP="00AD01B2">
      <w:r>
        <w:t>It must look like this.</w:t>
      </w:r>
    </w:p>
    <w:p w:rsidR="00C90C43" w:rsidRDefault="00E2244B" w:rsidP="00AD01B2">
      <w:r>
        <w:rPr>
          <w:noProof/>
          <w:lang w:val="bg-BG" w:eastAsia="bg-BG"/>
        </w:rPr>
        <w:drawing>
          <wp:inline distT="0" distB="0" distL="0" distR="0" wp14:anchorId="08C4FB9E" wp14:editId="16D5C579">
            <wp:extent cx="5172075" cy="5076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4B" w:rsidRDefault="00E2244B" w:rsidP="00AD01B2">
      <w:r>
        <w:rPr>
          <w:noProof/>
          <w:lang w:val="bg-BG" w:eastAsia="bg-BG"/>
        </w:rPr>
        <w:lastRenderedPageBreak/>
        <w:drawing>
          <wp:inline distT="0" distB="0" distL="0" distR="0" wp14:anchorId="6BFEF3D7" wp14:editId="0041E448">
            <wp:extent cx="4857750" cy="38290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4B" w:rsidRDefault="00E2244B" w:rsidP="00AD01B2"/>
    <w:p w:rsidR="00E2244B" w:rsidRDefault="00E2244B" w:rsidP="00AD01B2">
      <w:r>
        <w:t>Next we need a repository for our transactions</w:t>
      </w:r>
      <w:r w:rsidR="006C3CB3">
        <w:t>.</w:t>
      </w:r>
    </w:p>
    <w:p w:rsidR="00E2244B" w:rsidRDefault="00E2244B" w:rsidP="00AD01B2">
      <w:r>
        <w:t>Inside “</w:t>
      </w:r>
      <w:r w:rsidRPr="00E2244B">
        <w:rPr>
          <w:b/>
        </w:rPr>
        <w:t>repositor</w:t>
      </w:r>
      <w:r w:rsidR="006C3CB3">
        <w:rPr>
          <w:b/>
        </w:rPr>
        <w:t>ies</w:t>
      </w:r>
      <w:r>
        <w:t>” package, we create new interface “</w:t>
      </w:r>
      <w:r w:rsidRPr="006C3CB3">
        <w:rPr>
          <w:b/>
        </w:rPr>
        <w:t>Trans</w:t>
      </w:r>
      <w:r w:rsidR="006C3CB3">
        <w:rPr>
          <w:b/>
        </w:rPr>
        <w:t>action</w:t>
      </w:r>
      <w:r w:rsidRPr="006C3CB3">
        <w:rPr>
          <w:b/>
        </w:rPr>
        <w:t>Repository</w:t>
      </w:r>
      <w:r>
        <w:t>”</w:t>
      </w:r>
    </w:p>
    <w:p w:rsidR="006C3CB3" w:rsidRDefault="006C3CB3" w:rsidP="00AD01B2">
      <w:r>
        <w:rPr>
          <w:noProof/>
          <w:lang w:val="bg-BG" w:eastAsia="bg-BG"/>
        </w:rPr>
        <w:drawing>
          <wp:inline distT="0" distB="0" distL="0" distR="0" wp14:anchorId="67232174" wp14:editId="5A23F85B">
            <wp:extent cx="5476875" cy="7715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43" w:rsidRDefault="00C90C43" w:rsidP="00AD01B2"/>
    <w:p w:rsidR="00CE53A4" w:rsidRDefault="00C90C43" w:rsidP="00AD01B2">
      <w:r>
        <w:t xml:space="preserve">Now lets head to </w:t>
      </w:r>
      <w:r w:rsidRPr="00C90C43">
        <w:rPr>
          <w:b/>
        </w:rPr>
        <w:t>UserController</w:t>
      </w:r>
      <w:r>
        <w:rPr>
          <w:b/>
        </w:rPr>
        <w:t xml:space="preserve"> </w:t>
      </w:r>
      <w:r>
        <w:t>and create a method that gets all transactions and send them to our view.</w:t>
      </w:r>
    </w:p>
    <w:p w:rsidR="006C3CB3" w:rsidRDefault="006C3CB3" w:rsidP="00AD01B2">
      <w:r>
        <w:t>First we need to import our newly created repository by creating a private field and adding it into the constructor. Look at the picture below.</w:t>
      </w:r>
    </w:p>
    <w:p w:rsidR="00C90C43" w:rsidRDefault="006C3CB3" w:rsidP="00AD01B2">
      <w:r>
        <w:rPr>
          <w:noProof/>
          <w:lang w:val="bg-BG" w:eastAsia="bg-BG"/>
        </w:rPr>
        <w:lastRenderedPageBreak/>
        <w:drawing>
          <wp:inline distT="0" distB="0" distL="0" distR="0" wp14:anchorId="11AE5F73" wp14:editId="35F431F8">
            <wp:extent cx="5760720" cy="355536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B3" w:rsidRDefault="006C3CB3" w:rsidP="00AD01B2"/>
    <w:p w:rsidR="006C3CB3" w:rsidRDefault="006C3CB3" w:rsidP="00AD01B2">
      <w:r>
        <w:t xml:space="preserve">Now the method that will </w:t>
      </w:r>
      <w:r w:rsidRPr="008F5E5B">
        <w:rPr>
          <w:b/>
        </w:rPr>
        <w:t>get</w:t>
      </w:r>
      <w:r>
        <w:t xml:space="preserve"> our transactions.</w:t>
      </w:r>
    </w:p>
    <w:p w:rsidR="006C3CB3" w:rsidRDefault="006C3CB3" w:rsidP="00AD01B2">
      <w:r>
        <w:rPr>
          <w:noProof/>
          <w:lang w:val="bg-BG" w:eastAsia="bg-BG"/>
        </w:rPr>
        <w:drawing>
          <wp:inline distT="0" distB="0" distL="0" distR="0" wp14:anchorId="02FF941B" wp14:editId="36BB3DC9">
            <wp:extent cx="5760720" cy="28244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EB" w:rsidRDefault="00E657EB" w:rsidP="00AD01B2"/>
    <w:p w:rsidR="00CE3D12" w:rsidRDefault="00CE3D12" w:rsidP="00AD01B2">
      <w:r>
        <w:t xml:space="preserve">We are almost ready. Now let’s head to our </w:t>
      </w:r>
      <w:r w:rsidRPr="008F5E5B">
        <w:rPr>
          <w:b/>
        </w:rPr>
        <w:t>BankAccount</w:t>
      </w:r>
      <w:r>
        <w:t xml:space="preserve"> controller, create transaction repository private field and add it into the constructor.</w:t>
      </w:r>
    </w:p>
    <w:p w:rsidR="00CE3D12" w:rsidRDefault="00CE3D12" w:rsidP="00AD01B2">
      <w:r>
        <w:rPr>
          <w:noProof/>
          <w:lang w:val="bg-BG" w:eastAsia="bg-BG"/>
        </w:rPr>
        <w:lastRenderedPageBreak/>
        <w:drawing>
          <wp:inline distT="0" distB="0" distL="0" distR="0" wp14:anchorId="3E730922" wp14:editId="10DF35D3">
            <wp:extent cx="5760720" cy="30556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12" w:rsidRDefault="00CE3D12" w:rsidP="00AD01B2"/>
    <w:p w:rsidR="00CE3D12" w:rsidRDefault="00CE3D12" w:rsidP="00AD01B2">
      <w:r>
        <w:t xml:space="preserve"> Next, find our method “</w:t>
      </w:r>
      <w:r w:rsidRPr="008F5E5B">
        <w:rPr>
          <w:b/>
        </w:rPr>
        <w:t>depositAmount()</w:t>
      </w:r>
      <w:r>
        <w:t>”. Inside of it, right before saving our entity in the database paste the following.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E3D12" w:rsidTr="00CE3D12">
        <w:tc>
          <w:tcPr>
            <w:tcW w:w="9062" w:type="dxa"/>
          </w:tcPr>
          <w:p w:rsidR="00CE3D12" w:rsidRPr="00CE3D12" w:rsidRDefault="00CE3D12" w:rsidP="00CE3D12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 xml:space="preserve"> 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 xml:space="preserve"> = </w:t>
            </w:r>
            <w:r w:rsidRPr="00CE3D12">
              <w:rPr>
                <w:rFonts w:ascii="Courier New" w:eastAsia="Times New Roman" w:hAnsi="Courier New" w:cs="Courier New"/>
                <w:b/>
                <w:bCs/>
                <w:color w:val="091E42"/>
                <w:sz w:val="20"/>
                <w:szCs w:val="20"/>
                <w:lang w:val="bg-BG" w:eastAsia="bg-BG"/>
              </w:rPr>
              <w:t>new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 xml:space="preserve"> 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();</w:t>
            </w:r>
          </w:p>
          <w:p w:rsidR="00CE3D12" w:rsidRPr="00CE3D12" w:rsidRDefault="00CE3D12" w:rsidP="00CE3D12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setType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CE3D12">
              <w:rPr>
                <w:rFonts w:ascii="Courier New" w:eastAsia="Times New Roman" w:hAnsi="Courier New" w:cs="Courier New"/>
                <w:color w:val="BF2600"/>
                <w:sz w:val="20"/>
                <w:szCs w:val="20"/>
                <w:lang w:val="bg-BG" w:eastAsia="bg-BG"/>
              </w:rPr>
              <w:t>"DEPOSIT"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);</w:t>
            </w:r>
          </w:p>
          <w:p w:rsidR="00CE3D12" w:rsidRPr="00CE3D12" w:rsidRDefault="00CE3D12" w:rsidP="00CE3D12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setFrom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bankAccount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);</w:t>
            </w:r>
          </w:p>
          <w:p w:rsidR="00CE3D12" w:rsidRPr="00CE3D12" w:rsidRDefault="00CE3D12" w:rsidP="00CE3D12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setTo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bankAccount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);</w:t>
            </w:r>
          </w:p>
          <w:p w:rsidR="00CE3D12" w:rsidRDefault="00CE3D12" w:rsidP="00CE3D12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setAmount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bankAccountBindingModel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getAmount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());</w:t>
            </w:r>
          </w:p>
          <w:p w:rsidR="00CE3D12" w:rsidRDefault="00CE3D12" w:rsidP="00CE3D12">
            <w:pPr>
              <w:shd w:val="clear" w:color="auto" w:fill="FFFFFE"/>
              <w:spacing w:line="270" w:lineRule="atLeast"/>
            </w:pPr>
            <w:r w:rsidRPr="00CE3D12">
              <w:rPr>
                <w:rFonts w:ascii="Courier New" w:eastAsia="Times New Roman" w:hAnsi="Courier New" w:cs="Courier New"/>
                <w:b/>
                <w:bCs/>
                <w:color w:val="091E42"/>
                <w:sz w:val="20"/>
                <w:szCs w:val="20"/>
                <w:lang w:val="bg-BG" w:eastAsia="bg-BG"/>
              </w:rPr>
              <w:t>this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transactionRepository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save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CE3D12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CE3D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);</w:t>
            </w:r>
            <w:r>
              <w:t xml:space="preserve"> </w:t>
            </w:r>
          </w:p>
        </w:tc>
      </w:tr>
    </w:tbl>
    <w:p w:rsidR="00CE3D12" w:rsidRDefault="00CE3D12" w:rsidP="00AD01B2"/>
    <w:p w:rsidR="00CE3D12" w:rsidRDefault="00CE3D12" w:rsidP="00AD01B2">
      <w:r>
        <w:t>It should look like this.</w:t>
      </w:r>
    </w:p>
    <w:p w:rsidR="00CE3D12" w:rsidRDefault="00CE3D12" w:rsidP="00AD01B2">
      <w:r>
        <w:rPr>
          <w:noProof/>
          <w:lang w:val="bg-BG" w:eastAsia="bg-BG"/>
        </w:rPr>
        <w:drawing>
          <wp:inline distT="0" distB="0" distL="0" distR="0" wp14:anchorId="58DC5184" wp14:editId="6961C3A1">
            <wp:extent cx="5760720" cy="237490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12" w:rsidRDefault="00CE3D12" w:rsidP="00AD01B2"/>
    <w:p w:rsidR="00CE3D12" w:rsidRDefault="00CE3D12" w:rsidP="00AD01B2">
      <w:r>
        <w:lastRenderedPageBreak/>
        <w:t>Try implementing the withdraw logic. It is the same as deposit.</w:t>
      </w:r>
    </w:p>
    <w:p w:rsidR="00CE3D12" w:rsidRDefault="00CE3D12" w:rsidP="00AD01B2"/>
    <w:p w:rsidR="00CE3D12" w:rsidRDefault="00CE3D12" w:rsidP="00AD01B2">
      <w:r>
        <w:t xml:space="preserve">Now, the last thing we need to do is going to the </w:t>
      </w:r>
      <w:r w:rsidR="00061FF1">
        <w:t>“</w:t>
      </w:r>
      <w:r w:rsidR="00061FF1" w:rsidRPr="00B15947">
        <w:rPr>
          <w:b/>
        </w:rPr>
        <w:t>transferAmount(</w:t>
      </w:r>
      <w:r w:rsidR="00061FF1">
        <w:rPr>
          <w:b/>
        </w:rPr>
        <w:t>)”</w:t>
      </w:r>
      <w:r w:rsidR="00061FF1">
        <w:t xml:space="preserve"> method and right before saving our entities, paste this.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61FF1" w:rsidTr="00061FF1">
        <w:tc>
          <w:tcPr>
            <w:tcW w:w="9062" w:type="dxa"/>
          </w:tcPr>
          <w:p w:rsidR="00061FF1" w:rsidRPr="00061FF1" w:rsidRDefault="00061FF1" w:rsidP="00061FF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 xml:space="preserve"> 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 xml:space="preserve"> = </w:t>
            </w:r>
            <w:r w:rsidRPr="00061FF1">
              <w:rPr>
                <w:rFonts w:ascii="Courier New" w:eastAsia="Times New Roman" w:hAnsi="Courier New" w:cs="Courier New"/>
                <w:b/>
                <w:bCs/>
                <w:color w:val="091E42"/>
                <w:sz w:val="20"/>
                <w:szCs w:val="20"/>
                <w:lang w:val="bg-BG" w:eastAsia="bg-BG"/>
              </w:rPr>
              <w:t>new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 xml:space="preserve"> 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();</w:t>
            </w:r>
          </w:p>
          <w:p w:rsidR="00061FF1" w:rsidRPr="00061FF1" w:rsidRDefault="00061FF1" w:rsidP="00061FF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setType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061FF1">
              <w:rPr>
                <w:rFonts w:ascii="Courier New" w:eastAsia="Times New Roman" w:hAnsi="Courier New" w:cs="Courier New"/>
                <w:color w:val="BF2600"/>
                <w:sz w:val="20"/>
                <w:szCs w:val="20"/>
                <w:lang w:val="bg-BG" w:eastAsia="bg-BG"/>
              </w:rPr>
              <w:t>"TRANSFER"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);</w:t>
            </w:r>
          </w:p>
          <w:p w:rsidR="00061FF1" w:rsidRPr="00061FF1" w:rsidRDefault="00061FF1" w:rsidP="00061FF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setFrom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from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);</w:t>
            </w:r>
          </w:p>
          <w:p w:rsidR="00061FF1" w:rsidRPr="00061FF1" w:rsidRDefault="00061FF1" w:rsidP="00061FF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setTo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to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);</w:t>
            </w:r>
          </w:p>
          <w:p w:rsidR="00061FF1" w:rsidRPr="00061FF1" w:rsidRDefault="00061FF1" w:rsidP="00061FF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setAmount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bankAccountBindingModel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getAmount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());</w:t>
            </w:r>
          </w:p>
          <w:p w:rsidR="00061FF1" w:rsidRDefault="00061FF1" w:rsidP="00061FF1">
            <w:pPr>
              <w:shd w:val="clear" w:color="auto" w:fill="FFFFFE"/>
              <w:spacing w:line="270" w:lineRule="atLeast"/>
            </w:pPr>
            <w:r w:rsidRPr="00061FF1">
              <w:rPr>
                <w:rFonts w:ascii="Courier New" w:eastAsia="Times New Roman" w:hAnsi="Courier New" w:cs="Courier New"/>
                <w:b/>
                <w:bCs/>
                <w:color w:val="091E42"/>
                <w:sz w:val="20"/>
                <w:szCs w:val="20"/>
                <w:lang w:val="bg-BG" w:eastAsia="bg-BG"/>
              </w:rPr>
              <w:t>this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transactionRepository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.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save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(</w:t>
            </w:r>
            <w:r w:rsidRPr="00061FF1">
              <w:rPr>
                <w:rFonts w:ascii="Courier New" w:eastAsia="Times New Roman" w:hAnsi="Courier New" w:cs="Courier New"/>
                <w:color w:val="202020"/>
                <w:sz w:val="20"/>
                <w:szCs w:val="20"/>
                <w:lang w:val="bg-BG" w:eastAsia="bg-BG"/>
              </w:rPr>
              <w:t>transaction</w:t>
            </w:r>
            <w:r w:rsidRPr="00061F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t>);</w:t>
            </w:r>
            <w:r>
              <w:t xml:space="preserve"> </w:t>
            </w:r>
          </w:p>
        </w:tc>
      </w:tr>
    </w:tbl>
    <w:p w:rsidR="00061FF1" w:rsidRPr="00061FF1" w:rsidRDefault="00061FF1" w:rsidP="00AD01B2"/>
    <w:p w:rsidR="00CE3D12" w:rsidRDefault="00061FF1" w:rsidP="00AD01B2">
      <w:r>
        <w:t>So our method must look like this.</w:t>
      </w:r>
    </w:p>
    <w:p w:rsidR="00061FF1" w:rsidRDefault="00C00E83" w:rsidP="00AD01B2">
      <w:r>
        <w:rPr>
          <w:noProof/>
          <w:lang w:val="bg-BG" w:eastAsia="bg-BG"/>
        </w:rPr>
        <w:drawing>
          <wp:inline distT="0" distB="0" distL="0" distR="0" wp14:anchorId="70E0C6B4" wp14:editId="311548E6">
            <wp:extent cx="5543550" cy="29908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83" w:rsidRDefault="00C00E83" w:rsidP="00AD01B2"/>
    <w:p w:rsidR="00C00E83" w:rsidRPr="00C90C43" w:rsidRDefault="00C00E83" w:rsidP="00AD01B2">
      <w:r>
        <w:t xml:space="preserve">With that we finished our E-Bank application. Have fun. </w:t>
      </w:r>
      <w:r>
        <w:sym w:font="Wingdings" w:char="F04A"/>
      </w:r>
    </w:p>
    <w:sectPr w:rsidR="00C00E83" w:rsidRPr="00C90C43">
      <w:footerReference w:type="default" r:id="rId10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088E" w:rsidRDefault="00A1088E" w:rsidP="00A03055">
      <w:pPr>
        <w:spacing w:after="0" w:line="240" w:lineRule="auto"/>
      </w:pPr>
      <w:r>
        <w:separator/>
      </w:r>
    </w:p>
  </w:endnote>
  <w:endnote w:type="continuationSeparator" w:id="0">
    <w:p w:rsidR="00A1088E" w:rsidRDefault="00A1088E" w:rsidP="00A03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143E" w:rsidRDefault="0018143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06D484FC" wp14:editId="21FE5D03">
          <wp:simplePos x="0" y="0"/>
          <wp:positionH relativeFrom="page">
            <wp:align>right</wp:align>
          </wp:positionH>
          <wp:positionV relativeFrom="bottomMargin">
            <wp:posOffset>275590</wp:posOffset>
          </wp:positionV>
          <wp:extent cx="6613525" cy="333375"/>
          <wp:effectExtent l="0" t="0" r="0" b="9525"/>
          <wp:wrapNone/>
          <wp:docPr id="1" name="Графика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636"/>
                  <a:stretch/>
                </pic:blipFill>
                <pic:spPr bwMode="auto">
                  <a:xfrm>
                    <a:off x="0" y="0"/>
                    <a:ext cx="6613525" cy="3333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8143E" w:rsidRDefault="001814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088E" w:rsidRDefault="00A1088E" w:rsidP="00A03055">
      <w:pPr>
        <w:spacing w:after="0" w:line="240" w:lineRule="auto"/>
      </w:pPr>
      <w:r>
        <w:separator/>
      </w:r>
    </w:p>
  </w:footnote>
  <w:footnote w:type="continuationSeparator" w:id="0">
    <w:p w:rsidR="00A1088E" w:rsidRDefault="00A1088E" w:rsidP="00A03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21E67"/>
    <w:multiLevelType w:val="hybridMultilevel"/>
    <w:tmpl w:val="05EED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6078D"/>
    <w:multiLevelType w:val="hybridMultilevel"/>
    <w:tmpl w:val="DE389F1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" w15:restartNumberingAfterBreak="0">
    <w:nsid w:val="06AD456C"/>
    <w:multiLevelType w:val="hybridMultilevel"/>
    <w:tmpl w:val="ECAE5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698A"/>
    <w:multiLevelType w:val="hybridMultilevel"/>
    <w:tmpl w:val="31108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B75E0D0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12783"/>
    <w:multiLevelType w:val="hybridMultilevel"/>
    <w:tmpl w:val="7854A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203AA"/>
    <w:multiLevelType w:val="hybridMultilevel"/>
    <w:tmpl w:val="5FACE5E8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9E744EE"/>
    <w:multiLevelType w:val="hybridMultilevel"/>
    <w:tmpl w:val="39700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C4D50"/>
    <w:multiLevelType w:val="hybridMultilevel"/>
    <w:tmpl w:val="6DC4569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6D63BD"/>
    <w:multiLevelType w:val="hybridMultilevel"/>
    <w:tmpl w:val="3566F7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C645E8"/>
    <w:multiLevelType w:val="hybridMultilevel"/>
    <w:tmpl w:val="01A0D2C8"/>
    <w:lvl w:ilvl="0" w:tplc="03D8F444">
      <w:start w:val="1"/>
      <w:numFmt w:val="upperRoman"/>
      <w:lvlText w:val="%1."/>
      <w:lvlJc w:val="right"/>
      <w:pPr>
        <w:ind w:left="720" w:hanging="360"/>
      </w:pPr>
      <w:rPr>
        <w:sz w:val="4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4754CC"/>
    <w:multiLevelType w:val="hybridMultilevel"/>
    <w:tmpl w:val="9CA4D75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3A102A5E"/>
    <w:multiLevelType w:val="hybridMultilevel"/>
    <w:tmpl w:val="0C44E5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36333"/>
    <w:multiLevelType w:val="hybridMultilevel"/>
    <w:tmpl w:val="7854A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51D14"/>
    <w:multiLevelType w:val="hybridMultilevel"/>
    <w:tmpl w:val="5C9E80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40163"/>
    <w:multiLevelType w:val="hybridMultilevel"/>
    <w:tmpl w:val="8620235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677DC3"/>
    <w:multiLevelType w:val="hybridMultilevel"/>
    <w:tmpl w:val="E576943C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1E363B0"/>
    <w:multiLevelType w:val="hybridMultilevel"/>
    <w:tmpl w:val="5094C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47242"/>
    <w:multiLevelType w:val="hybridMultilevel"/>
    <w:tmpl w:val="D33E98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27784B"/>
    <w:multiLevelType w:val="hybridMultilevel"/>
    <w:tmpl w:val="F91C5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2E1C03"/>
    <w:multiLevelType w:val="hybridMultilevel"/>
    <w:tmpl w:val="9D16C6C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167326"/>
    <w:multiLevelType w:val="hybridMultilevel"/>
    <w:tmpl w:val="7D6E4EB8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7F7FD8"/>
    <w:multiLevelType w:val="hybridMultilevel"/>
    <w:tmpl w:val="B91C1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CE78D9"/>
    <w:multiLevelType w:val="hybridMultilevel"/>
    <w:tmpl w:val="FB322F70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BDF7EA6"/>
    <w:multiLevelType w:val="hybridMultilevel"/>
    <w:tmpl w:val="04962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B230FB"/>
    <w:multiLevelType w:val="hybridMultilevel"/>
    <w:tmpl w:val="9BE8A6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16"/>
  </w:num>
  <w:num w:numId="5">
    <w:abstractNumId w:val="28"/>
  </w:num>
  <w:num w:numId="6">
    <w:abstractNumId w:val="4"/>
  </w:num>
  <w:num w:numId="7">
    <w:abstractNumId w:val="15"/>
  </w:num>
  <w:num w:numId="8">
    <w:abstractNumId w:val="12"/>
  </w:num>
  <w:num w:numId="9">
    <w:abstractNumId w:val="6"/>
  </w:num>
  <w:num w:numId="10">
    <w:abstractNumId w:val="18"/>
  </w:num>
  <w:num w:numId="11">
    <w:abstractNumId w:val="22"/>
  </w:num>
  <w:num w:numId="12">
    <w:abstractNumId w:val="14"/>
  </w:num>
  <w:num w:numId="13">
    <w:abstractNumId w:val="21"/>
  </w:num>
  <w:num w:numId="14">
    <w:abstractNumId w:val="24"/>
  </w:num>
  <w:num w:numId="15">
    <w:abstractNumId w:val="26"/>
  </w:num>
  <w:num w:numId="16">
    <w:abstractNumId w:val="7"/>
  </w:num>
  <w:num w:numId="17">
    <w:abstractNumId w:val="25"/>
  </w:num>
  <w:num w:numId="18">
    <w:abstractNumId w:val="29"/>
  </w:num>
  <w:num w:numId="19">
    <w:abstractNumId w:val="0"/>
  </w:num>
  <w:num w:numId="20">
    <w:abstractNumId w:val="11"/>
  </w:num>
  <w:num w:numId="21">
    <w:abstractNumId w:val="17"/>
  </w:num>
  <w:num w:numId="22">
    <w:abstractNumId w:val="20"/>
  </w:num>
  <w:num w:numId="23">
    <w:abstractNumId w:val="30"/>
  </w:num>
  <w:num w:numId="24">
    <w:abstractNumId w:val="10"/>
  </w:num>
  <w:num w:numId="25">
    <w:abstractNumId w:val="27"/>
  </w:num>
  <w:num w:numId="26">
    <w:abstractNumId w:val="3"/>
  </w:num>
  <w:num w:numId="27">
    <w:abstractNumId w:val="2"/>
  </w:num>
  <w:num w:numId="28">
    <w:abstractNumId w:val="19"/>
  </w:num>
  <w:num w:numId="29">
    <w:abstractNumId w:val="5"/>
  </w:num>
  <w:num w:numId="30">
    <w:abstractNumId w:val="1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linkStyl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D10"/>
    <w:rsid w:val="00024E3D"/>
    <w:rsid w:val="00047B8E"/>
    <w:rsid w:val="00061FF1"/>
    <w:rsid w:val="00082EC7"/>
    <w:rsid w:val="000F0F79"/>
    <w:rsid w:val="00100ADB"/>
    <w:rsid w:val="001508F2"/>
    <w:rsid w:val="00152258"/>
    <w:rsid w:val="001603EC"/>
    <w:rsid w:val="00171256"/>
    <w:rsid w:val="0018143E"/>
    <w:rsid w:val="001B23D1"/>
    <w:rsid w:val="001B2BE0"/>
    <w:rsid w:val="001E0FEA"/>
    <w:rsid w:val="001E4F01"/>
    <w:rsid w:val="00202464"/>
    <w:rsid w:val="00214802"/>
    <w:rsid w:val="002721C9"/>
    <w:rsid w:val="00277C7A"/>
    <w:rsid w:val="002853E5"/>
    <w:rsid w:val="00291B3E"/>
    <w:rsid w:val="002A4A07"/>
    <w:rsid w:val="002D3E3A"/>
    <w:rsid w:val="002E5558"/>
    <w:rsid w:val="002E7A4C"/>
    <w:rsid w:val="003122DC"/>
    <w:rsid w:val="003749F1"/>
    <w:rsid w:val="003A4CFA"/>
    <w:rsid w:val="003A5470"/>
    <w:rsid w:val="003D5450"/>
    <w:rsid w:val="003E2DD0"/>
    <w:rsid w:val="00401017"/>
    <w:rsid w:val="004026E1"/>
    <w:rsid w:val="0041432B"/>
    <w:rsid w:val="00452868"/>
    <w:rsid w:val="004555F4"/>
    <w:rsid w:val="00497C11"/>
    <w:rsid w:val="004B141B"/>
    <w:rsid w:val="004B64FE"/>
    <w:rsid w:val="004C23D5"/>
    <w:rsid w:val="004D1992"/>
    <w:rsid w:val="004D2484"/>
    <w:rsid w:val="004E79F4"/>
    <w:rsid w:val="00523F9C"/>
    <w:rsid w:val="00534F33"/>
    <w:rsid w:val="00543414"/>
    <w:rsid w:val="005573EF"/>
    <w:rsid w:val="0057040B"/>
    <w:rsid w:val="00575F5F"/>
    <w:rsid w:val="0057784C"/>
    <w:rsid w:val="005F6294"/>
    <w:rsid w:val="00622B40"/>
    <w:rsid w:val="00627E31"/>
    <w:rsid w:val="006513EE"/>
    <w:rsid w:val="00666DCC"/>
    <w:rsid w:val="00676393"/>
    <w:rsid w:val="006B42CE"/>
    <w:rsid w:val="006B7601"/>
    <w:rsid w:val="006C3CB3"/>
    <w:rsid w:val="006E1C25"/>
    <w:rsid w:val="006E28C3"/>
    <w:rsid w:val="00705588"/>
    <w:rsid w:val="00724CAE"/>
    <w:rsid w:val="007428C9"/>
    <w:rsid w:val="007562F6"/>
    <w:rsid w:val="00762F07"/>
    <w:rsid w:val="007663B1"/>
    <w:rsid w:val="007A0967"/>
    <w:rsid w:val="007E1C77"/>
    <w:rsid w:val="007F13BC"/>
    <w:rsid w:val="008032CD"/>
    <w:rsid w:val="00810147"/>
    <w:rsid w:val="008362C6"/>
    <w:rsid w:val="008400BF"/>
    <w:rsid w:val="00842394"/>
    <w:rsid w:val="00845CEB"/>
    <w:rsid w:val="00861330"/>
    <w:rsid w:val="00867524"/>
    <w:rsid w:val="00883A50"/>
    <w:rsid w:val="0088716A"/>
    <w:rsid w:val="008F5E5B"/>
    <w:rsid w:val="0094347D"/>
    <w:rsid w:val="00944549"/>
    <w:rsid w:val="0094480E"/>
    <w:rsid w:val="00955352"/>
    <w:rsid w:val="0096292A"/>
    <w:rsid w:val="009A0C30"/>
    <w:rsid w:val="009A10EA"/>
    <w:rsid w:val="009B794C"/>
    <w:rsid w:val="009F480D"/>
    <w:rsid w:val="00A008A5"/>
    <w:rsid w:val="00A01DC7"/>
    <w:rsid w:val="00A03055"/>
    <w:rsid w:val="00A1088E"/>
    <w:rsid w:val="00A13356"/>
    <w:rsid w:val="00A345D2"/>
    <w:rsid w:val="00A748AC"/>
    <w:rsid w:val="00A7528E"/>
    <w:rsid w:val="00AC67DA"/>
    <w:rsid w:val="00AD01B2"/>
    <w:rsid w:val="00AD6239"/>
    <w:rsid w:val="00AD75BE"/>
    <w:rsid w:val="00B03AB2"/>
    <w:rsid w:val="00B06997"/>
    <w:rsid w:val="00B152D2"/>
    <w:rsid w:val="00B15947"/>
    <w:rsid w:val="00B333EC"/>
    <w:rsid w:val="00B4083F"/>
    <w:rsid w:val="00B520C7"/>
    <w:rsid w:val="00B64972"/>
    <w:rsid w:val="00B7259D"/>
    <w:rsid w:val="00B725AF"/>
    <w:rsid w:val="00BC5F85"/>
    <w:rsid w:val="00C00E83"/>
    <w:rsid w:val="00C060B9"/>
    <w:rsid w:val="00C36158"/>
    <w:rsid w:val="00C36493"/>
    <w:rsid w:val="00C83EE0"/>
    <w:rsid w:val="00C90C43"/>
    <w:rsid w:val="00C921AB"/>
    <w:rsid w:val="00CA6EF1"/>
    <w:rsid w:val="00CD6644"/>
    <w:rsid w:val="00CE3D12"/>
    <w:rsid w:val="00CE53A4"/>
    <w:rsid w:val="00CF4D10"/>
    <w:rsid w:val="00D03A88"/>
    <w:rsid w:val="00D13BEA"/>
    <w:rsid w:val="00D36715"/>
    <w:rsid w:val="00D71831"/>
    <w:rsid w:val="00D94953"/>
    <w:rsid w:val="00DC4B3B"/>
    <w:rsid w:val="00DE148D"/>
    <w:rsid w:val="00DF6899"/>
    <w:rsid w:val="00DF765A"/>
    <w:rsid w:val="00E2244B"/>
    <w:rsid w:val="00E263FC"/>
    <w:rsid w:val="00E657EB"/>
    <w:rsid w:val="00E93F31"/>
    <w:rsid w:val="00EB01BF"/>
    <w:rsid w:val="00EF11F5"/>
    <w:rsid w:val="00F17A5E"/>
    <w:rsid w:val="00F35DF7"/>
    <w:rsid w:val="00F7176D"/>
    <w:rsid w:val="00F73064"/>
    <w:rsid w:val="00F76600"/>
    <w:rsid w:val="00F80261"/>
    <w:rsid w:val="00FA1FF0"/>
    <w:rsid w:val="00FE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BD893A-E6E0-4AA2-B10E-0CAB8B2F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143E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143E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8143E"/>
    <w:pPr>
      <w:keepNext/>
      <w:keepLines/>
      <w:numPr>
        <w:numId w:val="13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143E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143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43E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4D10"/>
    <w:pPr>
      <w:pBdr>
        <w:bottom w:val="single" w:sz="24" w:space="4" w:color="234364"/>
      </w:pBdr>
      <w:spacing w:before="200" w:after="300" w:line="240" w:lineRule="auto"/>
      <w:contextualSpacing/>
    </w:pPr>
    <w:rPr>
      <w:rFonts w:ascii="Calibri Light" w:eastAsia="Times New Roman" w:hAnsi="Calibri Light" w:cs="Times New Roman"/>
      <w:color w:val="234364"/>
      <w:spacing w:val="5"/>
      <w:kern w:val="28"/>
      <w:sz w:val="52"/>
      <w:szCs w:val="52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00CF4D10"/>
    <w:rPr>
      <w:rFonts w:ascii="Calibri Light" w:eastAsia="Times New Roman" w:hAnsi="Calibri Light" w:cs="Times New Roman"/>
      <w:color w:val="234364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8143E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8143E"/>
    <w:rPr>
      <w:rFonts w:eastAsiaTheme="majorEastAsia" w:cstheme="majorBidi"/>
      <w:b/>
      <w:color w:val="7C380A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18143E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18143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77C7A"/>
    <w:rPr>
      <w:lang w:val="en-US"/>
    </w:rPr>
  </w:style>
  <w:style w:type="table" w:styleId="TableGrid">
    <w:name w:val="Table Grid"/>
    <w:basedOn w:val="TableNormal"/>
    <w:uiPriority w:val="59"/>
    <w:rsid w:val="0018143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18143E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18143E"/>
    <w:rPr>
      <w:rFonts w:ascii="Consolas" w:hAnsi="Consolas"/>
      <w:b/>
      <w:noProof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14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43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814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43E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43E"/>
    <w:rPr>
      <w:rFonts w:ascii="Tahoma" w:hAnsi="Tahoma" w:cs="Tahoma"/>
      <w:sz w:val="16"/>
      <w:szCs w:val="1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43E"/>
    <w:rPr>
      <w:rFonts w:eastAsiaTheme="majorEastAsia" w:cstheme="majorBidi"/>
      <w:b/>
      <w:color w:val="B2500E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4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4F01"/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18143E"/>
    <w:rPr>
      <w:rFonts w:eastAsiaTheme="majorEastAsia" w:cstheme="majorBidi"/>
      <w:b/>
      <w:color w:val="8F400B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18143E"/>
    <w:rPr>
      <w:rFonts w:eastAsiaTheme="majorEastAsia" w:cstheme="majorBidi"/>
      <w:b/>
      <w:iCs/>
      <w:color w:val="A34A0D"/>
      <w:sz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181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8143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8143E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814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14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143E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14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143E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8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softuni.bg/downloads/svn/soft-tech/May-2016/Software-Technologies-June-2016/06.%20Software-Technologies-XAMPP/06.%20Software-Technologies-XAMPP-Exercises.docx" TargetMode="External"/><Relationship Id="rId42" Type="http://schemas.openxmlformats.org/officeDocument/2006/relationships/hyperlink" Target="http://tutorials.jenkov.com/java/interfaces.html" TargetMode="External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6" Type="http://schemas.openxmlformats.org/officeDocument/2006/relationships/image" Target="media/image6.png"/><Relationship Id="rId107" Type="http://schemas.openxmlformats.org/officeDocument/2006/relationships/footer" Target="footer1.xml"/><Relationship Id="rId11" Type="http://schemas.openxmlformats.org/officeDocument/2006/relationships/image" Target="media/image1.png"/><Relationship Id="rId32" Type="http://schemas.openxmlformats.org/officeDocument/2006/relationships/image" Target="media/image17.png"/><Relationship Id="rId37" Type="http://schemas.openxmlformats.org/officeDocument/2006/relationships/hyperlink" Target="https://en.wikipedia.org/wiki/One-to-many_(data_model)" TargetMode="Externa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102" Type="http://schemas.openxmlformats.org/officeDocument/2006/relationships/image" Target="media/image82.png"/><Relationship Id="rId5" Type="http://schemas.openxmlformats.org/officeDocument/2006/relationships/webSettings" Target="webSettings.xml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22" Type="http://schemas.openxmlformats.org/officeDocument/2006/relationships/hyperlink" Target="http://www.heidisql.com/download.php?download=installer" TargetMode="External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hyperlink" Target="https://howtoprogramwithjava.com/hibernate-eager-vs-lazy-fetch-type/" TargetMode="External"/><Relationship Id="rId59" Type="http://schemas.openxmlformats.org/officeDocument/2006/relationships/image" Target="media/image39.png"/><Relationship Id="rId103" Type="http://schemas.openxmlformats.org/officeDocument/2006/relationships/image" Target="media/image83.png"/><Relationship Id="rId108" Type="http://schemas.openxmlformats.org/officeDocument/2006/relationships/fontTable" Target="fontTable.xml"/><Relationship Id="rId54" Type="http://schemas.openxmlformats.org/officeDocument/2006/relationships/image" Target="media/image34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6" Type="http://schemas.openxmlformats.org/officeDocument/2006/relationships/image" Target="media/image86.png"/><Relationship Id="rId10" Type="http://schemas.openxmlformats.org/officeDocument/2006/relationships/hyperlink" Target="https://en.wikipedia.org/wiki/Spring_Framework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idea/download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theme" Target="theme/theme1.xml"/><Relationship Id="rId34" Type="http://schemas.openxmlformats.org/officeDocument/2006/relationships/image" Target="media/image19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hyperlink" Target="http://stackoverflow.com/questions/2550197/whats-the-difference-between-entity-and-class" TargetMode="External"/><Relationship Id="rId24" Type="http://schemas.openxmlformats.org/officeDocument/2006/relationships/hyperlink" Target="https://en.wikipedia.org/wiki/Template_processor" TargetMode="External"/><Relationship Id="rId40" Type="http://schemas.openxmlformats.org/officeDocument/2006/relationships/image" Target="media/image23.png"/><Relationship Id="rId45" Type="http://schemas.openxmlformats.org/officeDocument/2006/relationships/hyperlink" Target="http://www.javatpoint.com/java-reflection" TargetMode="External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hyperlink" Target="http://hibernate.org/orm/" TargetMode="External"/><Relationship Id="rId35" Type="http://schemas.openxmlformats.org/officeDocument/2006/relationships/image" Target="media/image20.png"/><Relationship Id="rId56" Type="http://schemas.openxmlformats.org/officeDocument/2006/relationships/image" Target="media/image36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8" Type="http://schemas.openxmlformats.org/officeDocument/2006/relationships/hyperlink" Target="http://svn.softuni.org/admin/svn/soft-tech/Sept-2018/Java/11-Web-Project/ebankSkeleton.zip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hyperlink" Target="http://www.w3schools.com/sql/sql_select.asp" TargetMode="External"/><Relationship Id="rId67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62" Type="http://schemas.openxmlformats.org/officeDocument/2006/relationships/image" Target="media/image42.png"/><Relationship Id="rId83" Type="http://schemas.openxmlformats.org/officeDocument/2006/relationships/image" Target="media/image63.png"/><Relationship Id="rId88" Type="http://schemas.openxmlformats.org/officeDocument/2006/relationships/image" Target="media/image6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7k0\AppData\Roaming\Microsoft\Templates\SoftUniDoc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32D30-D5F1-4E92-A4F9-715B7E1C8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SoftUniDocTemplate.dotm</Template>
  <TotalTime>49</TotalTime>
  <Pages>56</Pages>
  <Words>5349</Words>
  <Characters>30495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-Web Project</vt:lpstr>
    </vt:vector>
  </TitlesOfParts>
  <Company>Software University Foundation - http://softuni.org</Company>
  <LinksUpToDate>false</LinksUpToDate>
  <CharactersWithSpaces>35773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Java Web Project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Kiril Kirilov</cp:lastModifiedBy>
  <cp:revision>6</cp:revision>
  <dcterms:created xsi:type="dcterms:W3CDTF">2018-11-23T15:44:00Z</dcterms:created>
  <dcterms:modified xsi:type="dcterms:W3CDTF">2018-11-30T21:35:00Z</dcterms:modified>
  <cp:category>programming, education, software engineering, software development</cp:category>
</cp:coreProperties>
</file>